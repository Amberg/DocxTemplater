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52F8F" w14:textId="77777777" w:rsidR="00C422E6" w:rsidRPr="00F53C00" w:rsidRDefault="00C422E6" w:rsidP="009F0782">
      <w:pPr>
        <w:rPr>
          <w:b/>
        </w:rPr>
        <w:sectPr w:rsidR="00C422E6" w:rsidRPr="00F53C00" w:rsidSect="00DE18D2"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851" w:right="1134" w:bottom="1701" w:left="1134" w:header="851" w:footer="851" w:gutter="0"/>
          <w:cols w:space="708"/>
          <w:formProt w:val="0"/>
          <w:titlePg/>
          <w:docGrid w:linePitch="360"/>
        </w:sectPr>
      </w:pPr>
    </w:p>
    <w:p w14:paraId="1F636481" w14:textId="77777777" w:rsidR="00C35E9A" w:rsidRDefault="00C35E9A" w:rsidP="00C35E9A">
      <w:pPr>
        <w:pStyle w:val="TA0pt"/>
        <w:ind w:left="0"/>
      </w:pPr>
    </w:p>
    <w:p w14:paraId="613887E9" w14:textId="6C33EEF7" w:rsidR="00C35E9A" w:rsidRDefault="00C35E9A" w:rsidP="209F10FB">
      <w:pPr>
        <w:keepNext/>
        <w:spacing w:after="0"/>
        <w:jc w:val="left"/>
        <w:rPr>
          <w:lang w:val="en-US"/>
        </w:rPr>
      </w:pPr>
      <w:r w:rsidRPr="00C35E9A">
        <w:rPr>
          <w:lang w:val="en-US"/>
        </w:rPr>
        <w:t xml:space="preserve">Here is some </w:t>
      </w:r>
      <w:r>
        <w:rPr>
          <w:lang w:val="en-US"/>
        </w:rPr>
        <w:t>text</w:t>
      </w:r>
      <w:r w:rsidRPr="00C35E9A">
        <w:rPr>
          <w:lang w:val="en-US"/>
        </w:rPr>
        <w:t xml:space="preserve"> b</w:t>
      </w:r>
      <w:r>
        <w:rPr>
          <w:lang w:val="en-US"/>
        </w:rPr>
        <w:t>efore it</w:t>
      </w:r>
    </w:p>
    <w:p w14:paraId="0C43F908" w14:textId="77A6D390" w:rsidR="00C35E9A" w:rsidRDefault="00C35E9A" w:rsidP="209F10FB">
      <w:pPr>
        <w:keepNext/>
        <w:spacing w:after="0"/>
        <w:jc w:val="left"/>
        <w:rPr>
          <w:lang w:val="en-US"/>
        </w:rPr>
      </w:pPr>
      <w:r>
        <w:rPr>
          <w:lang w:val="en-US"/>
        </w:rPr>
        <w:t>Here are some number items</w:t>
      </w:r>
    </w:p>
    <w:p w14:paraId="1F083439" w14:textId="53122FC3" w:rsidR="00C35E9A" w:rsidRDefault="00C35E9A" w:rsidP="00C35E9A">
      <w:pPr>
        <w:pStyle w:val="ListParagraph"/>
        <w:keepNext/>
        <w:numPr>
          <w:ilvl w:val="0"/>
          <w:numId w:val="29"/>
        </w:numPr>
        <w:spacing w:after="0"/>
        <w:jc w:val="left"/>
        <w:rPr>
          <w:lang w:val="en-US"/>
        </w:rPr>
      </w:pPr>
      <w:r>
        <w:rPr>
          <w:lang w:val="en-US"/>
        </w:rPr>
        <w:t>Item 1</w:t>
      </w:r>
    </w:p>
    <w:p w14:paraId="6D7CCC3C" w14:textId="0B33D8F3" w:rsidR="00C35E9A" w:rsidRDefault="00C35E9A" w:rsidP="00C35E9A">
      <w:pPr>
        <w:pStyle w:val="ListParagraph"/>
        <w:keepNext/>
        <w:numPr>
          <w:ilvl w:val="0"/>
          <w:numId w:val="29"/>
        </w:numPr>
        <w:spacing w:after="0"/>
        <w:jc w:val="left"/>
        <w:rPr>
          <w:lang w:val="en-US"/>
        </w:rPr>
      </w:pPr>
      <w:r>
        <w:rPr>
          <w:lang w:val="en-US"/>
        </w:rPr>
        <w:t>Item 2</w:t>
      </w:r>
    </w:p>
    <w:p w14:paraId="01E60E7F" w14:textId="28EA51C0" w:rsidR="00C35E9A" w:rsidRPr="00C35E9A" w:rsidRDefault="00C35E9A" w:rsidP="00C35E9A">
      <w:pPr>
        <w:pStyle w:val="ListParagraph"/>
        <w:keepNext/>
        <w:numPr>
          <w:ilvl w:val="0"/>
          <w:numId w:val="29"/>
        </w:numPr>
        <w:spacing w:after="0"/>
        <w:jc w:val="left"/>
        <w:rPr>
          <w:lang w:val="en-US"/>
        </w:rPr>
      </w:pPr>
      <w:r>
        <w:rPr>
          <w:lang w:val="en-US"/>
        </w:rPr>
        <w:t>Item3</w:t>
      </w:r>
    </w:p>
    <w:p w14:paraId="44B325BF" w14:textId="77777777" w:rsidR="00C35E9A" w:rsidRPr="00C35E9A" w:rsidRDefault="00C35E9A" w:rsidP="00C35E9A">
      <w:pPr>
        <w:pStyle w:val="LijstnummeringVEA"/>
        <w:numPr>
          <w:ilvl w:val="0"/>
          <w:numId w:val="0"/>
        </w:numPr>
        <w:ind w:left="284"/>
        <w:rPr>
          <w:lang w:val="en-US"/>
        </w:rPr>
      </w:pPr>
    </w:p>
    <w:p w14:paraId="6532CB32" w14:textId="68AA1D72" w:rsidR="00C35E9A" w:rsidRPr="00C35E9A" w:rsidRDefault="20D17CBA" w:rsidP="209F10FB">
      <w:pPr>
        <w:keepNext/>
        <w:spacing w:after="0"/>
        <w:jc w:val="left"/>
        <w:rPr>
          <w:rFonts w:eastAsia="Calibri" w:cs="Calibri"/>
          <w:color w:val="FF0000"/>
          <w:lang w:val="en-US"/>
        </w:rPr>
      </w:pPr>
      <w:r w:rsidRPr="00C35E9A">
        <w:rPr>
          <w:lang w:val="en-US"/>
        </w:rPr>
        <w:br/>
      </w:r>
    </w:p>
    <w:p w14:paraId="0851B115" w14:textId="6130872E" w:rsidR="005F3543" w:rsidRDefault="1972C626" w:rsidP="00C35E9A">
      <w:pPr>
        <w:keepNext/>
        <w:spacing w:after="0"/>
        <w:jc w:val="left"/>
        <w:rPr>
          <w:rFonts w:eastAsia="Calibri" w:cs="Calibri"/>
          <w:color w:val="F79546"/>
          <w:lang w:val="en-US"/>
        </w:rPr>
      </w:pPr>
      <w:r w:rsidRPr="00C35E9A">
        <w:rPr>
          <w:rFonts w:eastAsia="Calibri" w:cs="Calibri"/>
          <w:color w:val="FF0000"/>
          <w:lang w:val="en-US"/>
        </w:rPr>
        <w:t>{?{var_hastegenargumenten==true}}</w:t>
      </w:r>
      <w:r w:rsidR="20D17CBA" w:rsidRPr="00C35E9A">
        <w:rPr>
          <w:lang w:val="en-US"/>
        </w:rPr>
        <w:br/>
      </w:r>
      <w:r w:rsidRPr="00C35E9A">
        <w:rPr>
          <w:rFonts w:eastAsia="Calibri" w:cs="Calibri"/>
          <w:b/>
          <w:bCs/>
          <w:color w:val="000000" w:themeColor="text1"/>
          <w:lang w:val="en-US"/>
        </w:rPr>
        <w:t>Behandeling tegenargumenten</w:t>
      </w:r>
      <w:r w:rsidR="20D17CBA" w:rsidRPr="00C35E9A">
        <w:rPr>
          <w:lang w:val="en-US"/>
        </w:rPr>
        <w:br/>
      </w:r>
      <w:r w:rsidR="509EF86A" w:rsidRPr="00C35E9A">
        <w:rPr>
          <w:rFonts w:eastAsia="Calibri" w:cs="Calibri"/>
          <w:color w:val="F79546"/>
          <w:lang w:val="en-US"/>
        </w:rPr>
        <w:t>{{#var_tegenargumenten}}</w:t>
      </w:r>
      <w:r w:rsidR="509EF86A" w:rsidRPr="00C35E9A">
        <w:rPr>
          <w:rFonts w:eastAsia="Calibri" w:cs="Calibri"/>
          <w:b/>
          <w:bCs/>
          <w:color w:val="000000" w:themeColor="text1"/>
          <w:lang w:val="en-US"/>
        </w:rPr>
        <w:t>{{.nrq_name}}</w:t>
      </w:r>
      <w:r w:rsidRPr="00C35E9A">
        <w:rPr>
          <w:rFonts w:eastAsia="Calibri" w:cs="Calibri"/>
          <w:color w:val="000000" w:themeColor="text1"/>
          <w:lang w:val="en-US"/>
        </w:rPr>
        <w:t>{{.nrq_argument}}</w:t>
      </w:r>
      <w:r w:rsidR="509EF86A" w:rsidRPr="00C35E9A">
        <w:rPr>
          <w:rFonts w:eastAsia="Calibri" w:cs="Calibri"/>
          <w:color w:val="00B050"/>
          <w:lang w:val="en-US"/>
        </w:rPr>
        <w:t>{?{.nrq_response!=null</w:t>
      </w:r>
      <w:r w:rsidR="7C0FC227" w:rsidRPr="00C35E9A">
        <w:rPr>
          <w:rFonts w:eastAsia="Calibri" w:cs="Calibri"/>
          <w:color w:val="00B050"/>
          <w:lang w:val="en-US"/>
        </w:rPr>
        <w:t>}</w:t>
      </w:r>
      <w:r w:rsidR="509EF86A" w:rsidRPr="00C35E9A">
        <w:rPr>
          <w:rFonts w:eastAsia="Calibri" w:cs="Calibri"/>
          <w:color w:val="00B050"/>
          <w:lang w:val="en-US"/>
        </w:rPr>
        <w:t>}</w:t>
      </w:r>
      <w:r w:rsidRPr="00C35E9A">
        <w:rPr>
          <w:rFonts w:eastAsia="Calibri" w:cs="Calibri"/>
          <w:color w:val="000000" w:themeColor="text1"/>
          <w:u w:val="single"/>
          <w:lang w:val="en-US"/>
        </w:rPr>
        <w:t>Behandeling</w:t>
      </w:r>
      <w:r w:rsidRPr="00C35E9A">
        <w:rPr>
          <w:rFonts w:eastAsia="Calibri" w:cs="Calibri"/>
          <w:color w:val="000000" w:themeColor="text1"/>
          <w:lang w:val="en-US"/>
        </w:rPr>
        <w:t>{{</w:t>
      </w:r>
      <w:r w:rsidR="28CA3E54" w:rsidRPr="00C35E9A">
        <w:rPr>
          <w:rFonts w:eastAsia="Calibri" w:cs="Calibri"/>
          <w:color w:val="000000" w:themeColor="text1"/>
          <w:lang w:val="en-US"/>
        </w:rPr>
        <w:t>.nrq_response</w:t>
      </w:r>
      <w:r w:rsidRPr="00C35E9A">
        <w:rPr>
          <w:rFonts w:eastAsia="Calibri" w:cs="Calibri"/>
          <w:color w:val="000000" w:themeColor="text1"/>
          <w:lang w:val="en-US"/>
        </w:rPr>
        <w:t>}</w:t>
      </w:r>
      <w:r w:rsidR="00E05F7C">
        <w:rPr>
          <w:rFonts w:eastAsia="Calibri" w:cs="Calibri"/>
          <w:color w:val="000000" w:themeColor="text1"/>
          <w:lang w:val="en-US"/>
        </w:rPr>
        <w:t>:md</w:t>
      </w:r>
      <w:r w:rsidRPr="00C35E9A">
        <w:rPr>
          <w:rFonts w:eastAsia="Calibri" w:cs="Calibri"/>
          <w:color w:val="000000" w:themeColor="text1"/>
          <w:lang w:val="en-US"/>
        </w:rPr>
        <w:t>}</w:t>
      </w:r>
      <w:r w:rsidR="509EF86A" w:rsidRPr="00C35E9A">
        <w:rPr>
          <w:rFonts w:eastAsia="Calibri" w:cs="Calibri"/>
          <w:color w:val="00B050"/>
          <w:lang w:val="en-US"/>
        </w:rPr>
        <w:t>{{/}}{?{</w:t>
      </w:r>
      <w:r w:rsidR="4607E326" w:rsidRPr="00C35E9A">
        <w:rPr>
          <w:rFonts w:eastAsia="Calibri" w:cs="Calibri"/>
          <w:color w:val="00B050"/>
          <w:lang w:val="en-US"/>
        </w:rPr>
        <w:t>.</w:t>
      </w:r>
      <w:r w:rsidR="509EF86A" w:rsidRPr="00C35E9A">
        <w:rPr>
          <w:rFonts w:eastAsia="Calibri" w:cs="Calibri"/>
          <w:color w:val="00B050"/>
          <w:lang w:val="en-US"/>
        </w:rPr>
        <w:t>nrq_hidedecision</w:t>
      </w:r>
      <w:r w:rsidR="6D14FD45" w:rsidRPr="00C35E9A">
        <w:rPr>
          <w:rFonts w:eastAsia="Calibri" w:cs="Calibri"/>
          <w:color w:val="00B050"/>
          <w:lang w:val="en-US"/>
        </w:rPr>
        <w:t>on</w:t>
      </w:r>
      <w:r w:rsidR="509EF86A" w:rsidRPr="00C35E9A">
        <w:rPr>
          <w:rFonts w:eastAsia="Calibri" w:cs="Calibri"/>
          <w:color w:val="00B050"/>
          <w:lang w:val="en-US"/>
        </w:rPr>
        <w:t>letter</w:t>
      </w:r>
      <w:r w:rsidR="3FDFF308" w:rsidRPr="00C35E9A">
        <w:rPr>
          <w:rFonts w:eastAsia="Calibri" w:cs="Calibri"/>
          <w:color w:val="00B050"/>
          <w:lang w:val="en-US"/>
        </w:rPr>
        <w:t>.Value</w:t>
      </w:r>
      <w:r w:rsidR="1B0619BD" w:rsidRPr="00C35E9A">
        <w:rPr>
          <w:rFonts w:eastAsia="Calibri" w:cs="Calibri"/>
          <w:color w:val="00B050"/>
          <w:lang w:val="en-US"/>
        </w:rPr>
        <w:t>=</w:t>
      </w:r>
      <w:r w:rsidR="2646A87B" w:rsidRPr="00C35E9A">
        <w:rPr>
          <w:rFonts w:eastAsia="Calibri" w:cs="Calibri"/>
          <w:color w:val="00B050"/>
          <w:lang w:val="en-US"/>
        </w:rPr>
        <w:t>=</w:t>
      </w:r>
      <w:r w:rsidR="1B0619BD" w:rsidRPr="00C35E9A">
        <w:rPr>
          <w:rFonts w:eastAsia="Calibri" w:cs="Calibri"/>
          <w:color w:val="00B050"/>
          <w:lang w:val="en-US"/>
        </w:rPr>
        <w:t>false</w:t>
      </w:r>
      <w:r w:rsidR="509EF86A" w:rsidRPr="00C35E9A">
        <w:rPr>
          <w:rFonts w:eastAsia="Calibri" w:cs="Calibri"/>
          <w:color w:val="00B050"/>
          <w:lang w:val="en-US"/>
        </w:rPr>
        <w:t>}}</w:t>
      </w:r>
      <w:r w:rsidRPr="00C35E9A">
        <w:rPr>
          <w:rFonts w:eastAsia="Calibri" w:cs="Calibri"/>
          <w:color w:val="000000" w:themeColor="text1"/>
          <w:lang w:val="en-US"/>
        </w:rPr>
        <w:t>Uw argument(en) werden: {{</w:t>
      </w:r>
      <w:r w:rsidR="1F3000D2" w:rsidRPr="00C35E9A">
        <w:rPr>
          <w:lang w:val="en-US"/>
        </w:rPr>
        <w:t>.nrq_decision.Label</w:t>
      </w:r>
      <w:r w:rsidRPr="00C35E9A">
        <w:rPr>
          <w:rFonts w:eastAsia="Calibri" w:cs="Calibri"/>
          <w:color w:val="000000" w:themeColor="text1"/>
          <w:lang w:val="en-US"/>
        </w:rPr>
        <w:t>}}</w:t>
      </w:r>
      <w:r w:rsidR="18BB23EB" w:rsidRPr="00C35E9A">
        <w:rPr>
          <w:rFonts w:eastAsia="Calibri" w:cs="Calibri"/>
          <w:color w:val="00B050"/>
          <w:lang w:val="en-US"/>
        </w:rPr>
        <w:t>{{/}}</w:t>
      </w:r>
      <w:r w:rsidR="18BB23EB" w:rsidRPr="00C35E9A">
        <w:rPr>
          <w:rFonts w:eastAsia="Calibri" w:cs="Calibri"/>
          <w:color w:val="F79546"/>
          <w:lang w:val="en-US"/>
        </w:rPr>
        <w:t>{{/}}</w:t>
      </w:r>
    </w:p>
    <w:p w14:paraId="5DE445C8" w14:textId="3E38C8F4" w:rsidR="00C35E9A" w:rsidRDefault="005F3543" w:rsidP="00C35E9A">
      <w:pPr>
        <w:keepNext/>
        <w:spacing w:after="0"/>
        <w:jc w:val="left"/>
        <w:rPr>
          <w:i/>
          <w:iCs/>
          <w:sz w:val="16"/>
          <w:szCs w:val="16"/>
          <w:lang w:val="en-US"/>
        </w:rPr>
      </w:pPr>
      <w:r w:rsidRPr="005F3543">
        <w:rPr>
          <w:rFonts w:eastAsia="Calibri" w:cs="Calibri"/>
          <w:color w:val="EE0000"/>
          <w:lang w:val="en-US"/>
        </w:rPr>
        <w:t>{{/}}</w:t>
      </w:r>
      <w:r w:rsidR="20D17CBA" w:rsidRPr="00C35E9A">
        <w:rPr>
          <w:lang w:val="en-US"/>
        </w:rPr>
        <w:br/>
      </w:r>
    </w:p>
    <w:p w14:paraId="538A93C1" w14:textId="77777777" w:rsidR="00C35E9A" w:rsidRDefault="00C35E9A" w:rsidP="00C35E9A">
      <w:pPr>
        <w:keepNext/>
        <w:spacing w:after="0"/>
        <w:jc w:val="left"/>
        <w:rPr>
          <w:i/>
          <w:iCs/>
          <w:sz w:val="16"/>
          <w:szCs w:val="16"/>
          <w:lang w:val="en-US"/>
        </w:rPr>
      </w:pPr>
    </w:p>
    <w:p w14:paraId="42886070" w14:textId="5CA62059" w:rsidR="00C35E9A" w:rsidRPr="00C35E9A" w:rsidRDefault="00C35E9A" w:rsidP="00C35E9A">
      <w:pPr>
        <w:keepNext/>
        <w:spacing w:after="0"/>
        <w:jc w:val="left"/>
        <w:rPr>
          <w:lang w:val="en-US"/>
        </w:rPr>
      </w:pPr>
      <w:r w:rsidRPr="00C35E9A">
        <w:rPr>
          <w:lang w:val="en-US"/>
        </w:rPr>
        <w:t xml:space="preserve">Here is some </w:t>
      </w:r>
      <w:r>
        <w:rPr>
          <w:lang w:val="en-US"/>
        </w:rPr>
        <w:t>text</w:t>
      </w:r>
      <w:r w:rsidRPr="00C35E9A">
        <w:rPr>
          <w:lang w:val="en-US"/>
        </w:rPr>
        <w:t xml:space="preserve"> </w:t>
      </w:r>
      <w:r>
        <w:rPr>
          <w:lang w:val="en-US"/>
        </w:rPr>
        <w:t>after it</w:t>
      </w:r>
    </w:p>
    <w:sectPr w:rsidR="00C35E9A" w:rsidRPr="00C35E9A" w:rsidSect="00DE18D2">
      <w:headerReference w:type="even" r:id="rId17"/>
      <w:footerReference w:type="even" r:id="rId18"/>
      <w:headerReference w:type="first" r:id="rId19"/>
      <w:footerReference w:type="first" r:id="rId20"/>
      <w:type w:val="continuous"/>
      <w:pgSz w:w="11906" w:h="16838" w:code="9"/>
      <w:pgMar w:top="851" w:right="1134" w:bottom="1701" w:left="1134" w:header="851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97B88" w14:textId="77777777" w:rsidR="00392E68" w:rsidRDefault="00392E68" w:rsidP="009F0782">
      <w:r>
        <w:separator/>
      </w:r>
    </w:p>
  </w:endnote>
  <w:endnote w:type="continuationSeparator" w:id="0">
    <w:p w14:paraId="1232C43B" w14:textId="77777777" w:rsidR="00392E68" w:rsidRDefault="00392E68" w:rsidP="009F0782">
      <w:r>
        <w:continuationSeparator/>
      </w:r>
    </w:p>
  </w:endnote>
  <w:endnote w:type="continuationNotice" w:id="1">
    <w:p w14:paraId="28EE75B3" w14:textId="77777777" w:rsidR="00392E68" w:rsidRDefault="00392E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nders Art Serif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0C9E9" w14:textId="77777777" w:rsidR="009F0782" w:rsidRPr="00171F64" w:rsidRDefault="00F56254" w:rsidP="00171F64">
    <w:pPr>
      <w:pStyle w:val="Streepjes"/>
    </w:pPr>
    <w:r w:rsidRPr="00171F64">
      <w:t>////////////////////////////////////////////////////////////////////////////////////////////////////////////////////////////////////////////////////////////////</w:t>
    </w:r>
  </w:p>
  <w:p w14:paraId="042E9629" w14:textId="77777777" w:rsidR="00A84C91" w:rsidRPr="00171F64" w:rsidRDefault="009F0782" w:rsidP="00171F64">
    <w:pPr>
      <w:pStyle w:val="Footer"/>
    </w:pPr>
    <w:r w:rsidRPr="00171F64">
      <w:t xml:space="preserve">pagina </w:t>
    </w:r>
    <w:r w:rsidRPr="00171F64">
      <w:fldChar w:fldCharType="begin"/>
    </w:r>
    <w:r w:rsidRPr="00171F64">
      <w:instrText xml:space="preserve"> PAGE   \* MERGEFORMAT </w:instrText>
    </w:r>
    <w:r w:rsidRPr="00171F64">
      <w:fldChar w:fldCharType="separate"/>
    </w:r>
    <w:r w:rsidR="00171F64">
      <w:rPr>
        <w:noProof/>
      </w:rPr>
      <w:t>2</w:t>
    </w:r>
    <w:r w:rsidRPr="00171F64">
      <w:fldChar w:fldCharType="end"/>
    </w:r>
    <w:r w:rsidRPr="00171F64">
      <w:t xml:space="preserve"> van </w:t>
    </w:r>
    <w:fldSimple w:instr="NUMPAGES   \* MERGEFORMAT">
      <w:r w:rsidR="00983486">
        <w:rPr>
          <w:noProof/>
        </w:rPr>
        <w:t>2</w:t>
      </w:r>
    </w:fldSimple>
    <w:r w:rsidRPr="00171F64">
      <w:tab/>
    </w:r>
    <w:sdt>
      <w:sdtPr>
        <w:tag w:val=""/>
        <w:id w:val="-2088910427"/>
        <w:placeholder>
          <w:docPart w:val="1E999A6F060B4C39B7A4C3BAD6B887F1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95AEB">
          <w:t xml:space="preserve">     </w:t>
        </w:r>
      </w:sdtContent>
    </w:sdt>
    <w:r w:rsidRPr="00171F64">
      <w:tab/>
    </w:r>
    <w:sdt>
      <w:sdtPr>
        <w:id w:val="1212461432"/>
        <w:docPartObj>
          <w:docPartGallery w:val="Page Numbers (Top of Page)"/>
          <w:docPartUnique/>
        </w:docPartObj>
      </w:sdtPr>
      <w:sdtContent>
        <w:sdt>
          <w:sdtPr>
            <w:id w:val="-1621672657"/>
            <w:docPartObj>
              <w:docPartGallery w:val="Page Numbers (Top of Page)"/>
              <w:docPartUnique/>
            </w:docPartObj>
          </w:sdtPr>
          <w:sdtContent>
            <w:sdt>
              <w:sdtPr>
                <w:tag w:val=""/>
                <w:id w:val="-1901045397"/>
                <w:placeholder>
                  <w:docPart w:val="01C631502849436DB50F695D70F6DF6E"/>
                </w:placeholder>
                <w:showingPlcHdr/>
                <w:dataBinding w:prefixMappings="xmlns:ns0='http://schemas.microsoft.com/office/2006/coverPageProps' " w:xpath="/ns0:CoverPageProperties[1]/ns0:PublishDate[1]" w:storeItemID="{55AF091B-3C7A-41E3-B477-F2FDAA23CFDA}"/>
                <w:date>
                  <w:dateFormat w:val="d.MM.yyyy"/>
                  <w:lid w:val="nl-BE"/>
                  <w:storeMappedDataAs w:val="dateTime"/>
                  <w:calendar w:val="gregorian"/>
                </w:date>
              </w:sdtPr>
              <w:sdtContent>
                <w:r w:rsidR="004B5D94">
                  <w:t xml:space="preserve">     </w:t>
                </w:r>
              </w:sdtContent>
            </w:sdt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7692C" w14:textId="3C872215" w:rsidR="00A84C91" w:rsidRDefault="006A3312" w:rsidP="006A3312">
    <w:pPr>
      <w:pStyle w:val="Footer"/>
    </w:pPr>
    <w:r>
      <w:rPr>
        <w:noProof/>
      </w:rPr>
      <w:drawing>
        <wp:anchor distT="0" distB="0" distL="114300" distR="114300" simplePos="0" relativeHeight="251658242" behindDoc="0" locked="0" layoutInCell="1" allowOverlap="1" wp14:anchorId="5792102F" wp14:editId="1983C181">
          <wp:simplePos x="0" y="0"/>
          <wp:positionH relativeFrom="column">
            <wp:posOffset>0</wp:posOffset>
          </wp:positionH>
          <wp:positionV relativeFrom="paragraph">
            <wp:posOffset>-182880</wp:posOffset>
          </wp:positionV>
          <wp:extent cx="1270635" cy="532765"/>
          <wp:effectExtent l="0" t="0" r="5715" b="635"/>
          <wp:wrapSquare wrapText="bothSides"/>
          <wp:docPr id="592270965" name="Picture 592270965" descr="A picture containing text, font, graphics, whit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fbeelding 1" descr="A picture containing text, font, graphics, white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532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40C22">
      <w:tab/>
      <w:t xml:space="preserve">pagina </w:t>
    </w:r>
    <w:r w:rsidR="009F0782">
      <w:fldChar w:fldCharType="begin"/>
    </w:r>
    <w:r w:rsidR="009F0782">
      <w:instrText xml:space="preserve"> PAGE   \* MERGEFORMAT </w:instrText>
    </w:r>
    <w:r w:rsidR="009F0782">
      <w:fldChar w:fldCharType="separate"/>
    </w:r>
    <w:r>
      <w:t>2</w:t>
    </w:r>
    <w:r w:rsidR="009F0782">
      <w:rPr>
        <w:noProof/>
      </w:rPr>
      <w:fldChar w:fldCharType="end"/>
    </w:r>
    <w:r w:rsidRPr="00340C22">
      <w:t xml:space="preserve"> van </w:t>
    </w:r>
    <w:fldSimple w:instr="NUMPAGES   \* MERGEFORMAT">
      <w: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48FF2" w14:textId="3B8D94B8" w:rsidR="00A84C91" w:rsidRPr="00340C22" w:rsidRDefault="00F630DA" w:rsidP="00AC5C96">
    <w:pPr>
      <w:pStyle w:val="HeaderenFooterpagina1"/>
      <w:jc w:val="both"/>
    </w:pPr>
    <w:r w:rsidRPr="00340C22">
      <w:rPr>
        <w:noProof/>
        <w:lang w:eastAsia="nl-BE"/>
      </w:rPr>
      <w:drawing>
        <wp:anchor distT="0" distB="0" distL="114300" distR="114300" simplePos="0" relativeHeight="251658243" behindDoc="1" locked="0" layoutInCell="1" allowOverlap="1" wp14:anchorId="1A920C80" wp14:editId="49936F6D">
          <wp:simplePos x="0" y="0"/>
          <wp:positionH relativeFrom="margin">
            <wp:posOffset>635</wp:posOffset>
          </wp:positionH>
          <wp:positionV relativeFrom="page">
            <wp:posOffset>9754810</wp:posOffset>
          </wp:positionV>
          <wp:extent cx="1270800" cy="536400"/>
          <wp:effectExtent l="0" t="0" r="571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ema_verbeelding_kopp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800" cy="53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FFDB2" w14:textId="77777777" w:rsidR="00171F64" w:rsidRPr="00340C22" w:rsidRDefault="00895AEB" w:rsidP="00340C22">
    <w:pPr>
      <w:pStyle w:val="Footer"/>
    </w:pPr>
    <w:r w:rsidRPr="00340C22">
      <w:rPr>
        <w:noProof/>
        <w:lang w:eastAsia="nl-BE"/>
      </w:rPr>
      <w:drawing>
        <wp:anchor distT="0" distB="0" distL="114300" distR="114300" simplePos="0" relativeHeight="251658240" behindDoc="1" locked="0" layoutInCell="1" allowOverlap="1" wp14:anchorId="2B0BE16B" wp14:editId="01D39440">
          <wp:simplePos x="0" y="0"/>
          <wp:positionH relativeFrom="page">
            <wp:posOffset>716280</wp:posOffset>
          </wp:positionH>
          <wp:positionV relativeFrom="page">
            <wp:posOffset>9757410</wp:posOffset>
          </wp:positionV>
          <wp:extent cx="1270800" cy="540000"/>
          <wp:effectExtent l="0" t="0" r="5715" b="0"/>
          <wp:wrapNone/>
          <wp:docPr id="280462553" name="Picture 2804625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hema_verbeelding_koppe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800" cy="54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71F64" w:rsidRPr="00340C22">
      <w:tab/>
    </w:r>
    <w:r w:rsidRPr="00340C22">
      <w:t xml:space="preserve">pagina </w:t>
    </w:r>
    <w:r w:rsidRPr="00340C22">
      <w:fldChar w:fldCharType="begin"/>
    </w:r>
    <w:r w:rsidRPr="00340C22">
      <w:instrText xml:space="preserve"> PAGE   \* MERGEFORMAT </w:instrText>
    </w:r>
    <w:r w:rsidRPr="00340C22">
      <w:fldChar w:fldCharType="separate"/>
    </w:r>
    <w:r w:rsidR="002C040F">
      <w:rPr>
        <w:noProof/>
      </w:rPr>
      <w:t>2</w:t>
    </w:r>
    <w:r w:rsidRPr="00340C22">
      <w:fldChar w:fldCharType="end"/>
    </w:r>
    <w:r w:rsidRPr="00340C22">
      <w:t xml:space="preserve"> van </w:t>
    </w:r>
    <w:fldSimple w:instr="NUMPAGES   \* MERGEFORMAT">
      <w:r w:rsidR="002C040F">
        <w:rPr>
          <w:noProof/>
        </w:rPr>
        <w:t>2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E65CA" w14:textId="77777777" w:rsidR="00F64675" w:rsidRPr="00F64675" w:rsidRDefault="00F64675" w:rsidP="00F64675">
    <w:pPr>
      <w:pStyle w:val="Streepjes"/>
    </w:pPr>
    <w:r>
      <w:t>/</w:t>
    </w:r>
    <w:r w:rsidR="00A01034" w:rsidRPr="00F64675">
      <w:t>////////////////////////////////////////////////////////////////////////////////////////////////////////////////////////////</w:t>
    </w:r>
    <w:r w:rsidR="007E659A" w:rsidRPr="00F64675">
      <w:t>///</w:t>
    </w:r>
    <w:r w:rsidR="00A01034" w:rsidRPr="00F64675">
      <w:t>//////////////////////</w:t>
    </w:r>
    <w:r>
      <w:t>//////////</w:t>
    </w:r>
  </w:p>
  <w:p w14:paraId="4EA39780" w14:textId="77777777" w:rsidR="009C1813" w:rsidRDefault="00A01034" w:rsidP="009C1813">
    <w:pPr>
      <w:pStyle w:val="Footer"/>
      <w:tabs>
        <w:tab w:val="left" w:pos="8871"/>
      </w:tabs>
    </w:pPr>
    <w:r>
      <w:t xml:space="preserve">pagina </w:t>
    </w:r>
    <w:r>
      <w:fldChar w:fldCharType="begin"/>
    </w:r>
    <w:r>
      <w:instrText xml:space="preserve"> PAGE   \* MERGEFORMAT </w:instrText>
    </w:r>
    <w:r>
      <w:fldChar w:fldCharType="separate"/>
    </w:r>
    <w:r w:rsidR="00471B33">
      <w:rPr>
        <w:noProof/>
      </w:rPr>
      <w:t>1</w:t>
    </w:r>
    <w:r>
      <w:rPr>
        <w:noProof/>
      </w:rPr>
      <w:fldChar w:fldCharType="end"/>
    </w:r>
    <w:r>
      <w:t xml:space="preserve"> van </w:t>
    </w:r>
    <w:fldSimple w:instr="NUMPAGES   \* MERGEFORMAT">
      <w:r w:rsidR="00983486">
        <w:rPr>
          <w:noProof/>
        </w:rPr>
        <w:t>2</w:t>
      </w:r>
    </w:fldSimple>
    <w:r>
      <w:tab/>
    </w:r>
    <w:sdt>
      <w:sdtPr>
        <w:tag w:val=""/>
        <w:id w:val="-1418091178"/>
        <w:placeholder>
          <w:docPart w:val="2C29350D7B254F4E8D01BD21CA99B403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95AEB">
          <w:t xml:space="preserve">     </w:t>
        </w:r>
      </w:sdtContent>
    </w:sdt>
    <w:r>
      <w:tab/>
    </w:r>
    <w:r>
      <w:tab/>
    </w:r>
    <w:sdt>
      <w:sdtPr>
        <w:id w:val="858315080"/>
        <w:docPartObj>
          <w:docPartGallery w:val="Page Numbers (Top of Page)"/>
          <w:docPartUnique/>
        </w:docPartObj>
      </w:sdtPr>
      <w:sdtContent>
        <w:sdt>
          <w:sdtPr>
            <w:id w:val="50508118"/>
            <w:docPartObj>
              <w:docPartGallery w:val="Page Numbers (Top of Page)"/>
              <w:docPartUnique/>
            </w:docPartObj>
          </w:sdtPr>
          <w:sdtContent>
            <w:sdt>
              <w:sdtPr>
                <w:tag w:val=""/>
                <w:id w:val="-1733922356"/>
                <w:placeholder>
                  <w:docPart w:val="FAAC8A17C19C44FAB0EE8DF96E0866F6"/>
                </w:placeholder>
                <w:showingPlcHdr/>
                <w:dataBinding w:prefixMappings="xmlns:ns0='http://schemas.microsoft.com/office/2006/coverPageProps' " w:xpath="/ns0:CoverPageProperties[1]/ns0:PublishDate[1]" w:storeItemID="{55AF091B-3C7A-41E3-B477-F2FDAA23CFDA}"/>
                <w:date>
                  <w:dateFormat w:val="d.MM.yyyy"/>
                  <w:lid w:val="nl-BE"/>
                  <w:storeMappedDataAs w:val="dateTime"/>
                  <w:calendar w:val="gregorian"/>
                </w:date>
              </w:sdtPr>
              <w:sdtContent>
                <w:r w:rsidR="004B5D94">
                  <w:t xml:space="preserve">     </w:t>
                </w:r>
              </w:sdtContent>
            </w:sdt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75115" w14:textId="77777777" w:rsidR="00392E68" w:rsidRDefault="00392E68" w:rsidP="009F0782">
      <w:r>
        <w:separator/>
      </w:r>
    </w:p>
  </w:footnote>
  <w:footnote w:type="continuationSeparator" w:id="0">
    <w:p w14:paraId="5D53B692" w14:textId="77777777" w:rsidR="00392E68" w:rsidRDefault="00392E68" w:rsidP="009F0782">
      <w:r>
        <w:continuationSeparator/>
      </w:r>
    </w:p>
  </w:footnote>
  <w:footnote w:type="continuationNotice" w:id="1">
    <w:p w14:paraId="7EEA059A" w14:textId="77777777" w:rsidR="00392E68" w:rsidRDefault="00392E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22B34" w14:textId="2D0B3911" w:rsidR="0038347B" w:rsidRPr="00A27752" w:rsidRDefault="0038347B" w:rsidP="0038347B">
    <w:pPr>
      <w:pStyle w:val="HeaderenFooterpagina1"/>
    </w:pPr>
  </w:p>
  <w:p w14:paraId="22D027C9" w14:textId="77777777" w:rsidR="009F0782" w:rsidRPr="00A27752" w:rsidRDefault="009F0782" w:rsidP="004B5D94">
    <w:pPr>
      <w:pStyle w:val="HeaderenFooterpagina1"/>
    </w:pPr>
  </w:p>
  <w:p w14:paraId="2692FED9" w14:textId="77777777" w:rsidR="007E659A" w:rsidRDefault="007E659A" w:rsidP="008D6CEF">
    <w:pPr>
      <w:pStyle w:val="HeaderenFooterpagina1"/>
    </w:pPr>
  </w:p>
  <w:p w14:paraId="690137E5" w14:textId="77777777" w:rsidR="007E659A" w:rsidRPr="008D6CEF" w:rsidRDefault="007E659A" w:rsidP="0038347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1943C" w14:textId="77777777" w:rsidR="00171F64" w:rsidRDefault="00171F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8968F" w14:textId="77777777" w:rsidR="009C1813" w:rsidRPr="002A47C4" w:rsidRDefault="009C1813" w:rsidP="009C18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65C3C7C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5A2823AC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9350FFA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E768115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196824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1E1B37"/>
    <w:multiLevelType w:val="multilevel"/>
    <w:tmpl w:val="706A2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33112A1"/>
    <w:multiLevelType w:val="multilevel"/>
    <w:tmpl w:val="BCCEB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038F3E68"/>
    <w:multiLevelType w:val="multilevel"/>
    <w:tmpl w:val="D468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41F58C9"/>
    <w:multiLevelType w:val="multilevel"/>
    <w:tmpl w:val="B9F20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073F3739"/>
    <w:multiLevelType w:val="multilevel"/>
    <w:tmpl w:val="95567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0781101F"/>
    <w:multiLevelType w:val="hybridMultilevel"/>
    <w:tmpl w:val="62ACDF58"/>
    <w:lvl w:ilvl="0" w:tplc="A28085EC">
      <w:start w:val="1"/>
      <w:numFmt w:val="decimal"/>
      <w:pStyle w:val="LijstnummeringVEA"/>
      <w:lvlText w:val="%1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A9351CF"/>
    <w:multiLevelType w:val="multilevel"/>
    <w:tmpl w:val="4DD07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0B5C7072"/>
    <w:multiLevelType w:val="hybridMultilevel"/>
    <w:tmpl w:val="32207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F2013F"/>
    <w:multiLevelType w:val="multilevel"/>
    <w:tmpl w:val="F914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0C7215E3"/>
    <w:multiLevelType w:val="multilevel"/>
    <w:tmpl w:val="D4708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0E126F75"/>
    <w:multiLevelType w:val="multilevel"/>
    <w:tmpl w:val="6B0AC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0F37681E"/>
    <w:multiLevelType w:val="hybridMultilevel"/>
    <w:tmpl w:val="1B0281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F41603E"/>
    <w:multiLevelType w:val="multilevel"/>
    <w:tmpl w:val="E8162598"/>
    <w:lvl w:ilvl="0">
      <w:start w:val="1"/>
      <w:numFmt w:val="bullet"/>
      <w:pStyle w:val="ListBullet"/>
      <w:lvlText w:val=""/>
      <w:lvlJc w:val="left"/>
      <w:rPr>
        <w:rFonts w:ascii="Arial" w:hAnsi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numFmt w:val="decimal"/>
      <w:lvlText w:val=""/>
      <w:lvlJc w:val="left"/>
    </w:lvl>
  </w:abstractNum>
  <w:abstractNum w:abstractNumId="18" w15:restartNumberingAfterBreak="0">
    <w:nsid w:val="103B5B48"/>
    <w:multiLevelType w:val="multilevel"/>
    <w:tmpl w:val="379CA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 w15:restartNumberingAfterBreak="0">
    <w:nsid w:val="10D20B01"/>
    <w:multiLevelType w:val="multilevel"/>
    <w:tmpl w:val="9A86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5E7454"/>
    <w:multiLevelType w:val="multilevel"/>
    <w:tmpl w:val="2FE27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11C84CF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14D14463"/>
    <w:multiLevelType w:val="multilevel"/>
    <w:tmpl w:val="75B6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15FF0D51"/>
    <w:multiLevelType w:val="multilevel"/>
    <w:tmpl w:val="12988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16660DBD"/>
    <w:multiLevelType w:val="multilevel"/>
    <w:tmpl w:val="9B78D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166B2E0D"/>
    <w:multiLevelType w:val="multilevel"/>
    <w:tmpl w:val="DBDA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174A15FE"/>
    <w:multiLevelType w:val="hybridMultilevel"/>
    <w:tmpl w:val="AAA4C5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90B7DEA"/>
    <w:multiLevelType w:val="multilevel"/>
    <w:tmpl w:val="8ED27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1AEE53E1"/>
    <w:multiLevelType w:val="multilevel"/>
    <w:tmpl w:val="2F2C1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1E4E474D"/>
    <w:multiLevelType w:val="multilevel"/>
    <w:tmpl w:val="334EA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21AA3F8C"/>
    <w:multiLevelType w:val="multilevel"/>
    <w:tmpl w:val="5046F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1" w15:restartNumberingAfterBreak="0">
    <w:nsid w:val="21D818CD"/>
    <w:multiLevelType w:val="multilevel"/>
    <w:tmpl w:val="7298C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21D82488"/>
    <w:multiLevelType w:val="multilevel"/>
    <w:tmpl w:val="43BE4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3" w15:restartNumberingAfterBreak="0">
    <w:nsid w:val="226D7A69"/>
    <w:multiLevelType w:val="multilevel"/>
    <w:tmpl w:val="E7FE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4" w15:restartNumberingAfterBreak="0">
    <w:nsid w:val="23775059"/>
    <w:multiLevelType w:val="multilevel"/>
    <w:tmpl w:val="5396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5" w15:restartNumberingAfterBreak="0">
    <w:nsid w:val="2465670B"/>
    <w:multiLevelType w:val="multilevel"/>
    <w:tmpl w:val="DEF0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6" w15:restartNumberingAfterBreak="0">
    <w:nsid w:val="2577093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 w15:restartNumberingAfterBreak="0">
    <w:nsid w:val="261C3A6E"/>
    <w:multiLevelType w:val="multilevel"/>
    <w:tmpl w:val="A2B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263C0F8E"/>
    <w:multiLevelType w:val="multilevel"/>
    <w:tmpl w:val="B6706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9" w15:restartNumberingAfterBreak="0">
    <w:nsid w:val="26663DB1"/>
    <w:multiLevelType w:val="multilevel"/>
    <w:tmpl w:val="D6DA0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 w15:restartNumberingAfterBreak="0">
    <w:nsid w:val="290B356E"/>
    <w:multiLevelType w:val="multilevel"/>
    <w:tmpl w:val="F4FE3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1" w15:restartNumberingAfterBreak="0">
    <w:nsid w:val="2A7A4D84"/>
    <w:multiLevelType w:val="multilevel"/>
    <w:tmpl w:val="11E01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2A844BBF"/>
    <w:multiLevelType w:val="multilevel"/>
    <w:tmpl w:val="63A2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 w15:restartNumberingAfterBreak="0">
    <w:nsid w:val="2B7304CC"/>
    <w:multiLevelType w:val="multilevel"/>
    <w:tmpl w:val="6DDC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 w15:restartNumberingAfterBreak="0">
    <w:nsid w:val="2B92CECF"/>
    <w:multiLevelType w:val="hybridMultilevel"/>
    <w:tmpl w:val="AA367822"/>
    <w:lvl w:ilvl="0" w:tplc="0B8C6E8C">
      <w:start w:val="1"/>
      <w:numFmt w:val="decimal"/>
      <w:lvlText w:val="%1."/>
      <w:lvlJc w:val="left"/>
      <w:pPr>
        <w:ind w:left="720" w:hanging="360"/>
      </w:pPr>
    </w:lvl>
    <w:lvl w:ilvl="1" w:tplc="64A6B92A">
      <w:start w:val="1"/>
      <w:numFmt w:val="lowerLetter"/>
      <w:lvlText w:val="%2."/>
      <w:lvlJc w:val="left"/>
      <w:pPr>
        <w:ind w:left="1440" w:hanging="360"/>
      </w:pPr>
    </w:lvl>
    <w:lvl w:ilvl="2" w:tplc="F0707F26">
      <w:start w:val="1"/>
      <w:numFmt w:val="lowerRoman"/>
      <w:lvlText w:val="%3."/>
      <w:lvlJc w:val="right"/>
      <w:pPr>
        <w:ind w:left="2160" w:hanging="180"/>
      </w:pPr>
    </w:lvl>
    <w:lvl w:ilvl="3" w:tplc="4E7C5B12">
      <w:start w:val="1"/>
      <w:numFmt w:val="decimal"/>
      <w:lvlText w:val="%4."/>
      <w:lvlJc w:val="left"/>
      <w:pPr>
        <w:ind w:left="2880" w:hanging="360"/>
      </w:pPr>
    </w:lvl>
    <w:lvl w:ilvl="4" w:tplc="53BA5A5C">
      <w:start w:val="1"/>
      <w:numFmt w:val="lowerLetter"/>
      <w:lvlText w:val="%5."/>
      <w:lvlJc w:val="left"/>
      <w:pPr>
        <w:ind w:left="3600" w:hanging="360"/>
      </w:pPr>
    </w:lvl>
    <w:lvl w:ilvl="5" w:tplc="08D67BE6">
      <w:start w:val="1"/>
      <w:numFmt w:val="lowerRoman"/>
      <w:lvlText w:val="%6."/>
      <w:lvlJc w:val="right"/>
      <w:pPr>
        <w:ind w:left="4320" w:hanging="180"/>
      </w:pPr>
    </w:lvl>
    <w:lvl w:ilvl="6" w:tplc="CA386C5A">
      <w:start w:val="1"/>
      <w:numFmt w:val="decimal"/>
      <w:lvlText w:val="%7."/>
      <w:lvlJc w:val="left"/>
      <w:pPr>
        <w:ind w:left="5040" w:hanging="360"/>
      </w:pPr>
    </w:lvl>
    <w:lvl w:ilvl="7" w:tplc="2758CF1E">
      <w:start w:val="1"/>
      <w:numFmt w:val="lowerLetter"/>
      <w:lvlText w:val="%8."/>
      <w:lvlJc w:val="left"/>
      <w:pPr>
        <w:ind w:left="5760" w:hanging="360"/>
      </w:pPr>
    </w:lvl>
    <w:lvl w:ilvl="8" w:tplc="450C633C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C34108F"/>
    <w:multiLevelType w:val="hybridMultilevel"/>
    <w:tmpl w:val="754AF588"/>
    <w:lvl w:ilvl="0" w:tplc="8A7636B0">
      <w:numFmt w:val="decimal"/>
      <w:lvlText w:val="萏ࡰ萑ﺘ葞ࡰ"/>
      <w:lvlJc w:val="left"/>
      <w:pPr>
        <w:keepNext/>
        <w:keepLines/>
        <w:numPr>
          <w:ilvl w:val="1"/>
          <w:numId w:val="1"/>
        </w:numPr>
        <w:spacing w:before="200" w:after="20"/>
        <w:ind w:left="0" w:firstLine="0"/>
      </w:pPr>
    </w:lvl>
    <w:lvl w:ilvl="1" w:tplc="08090019">
      <w:numFmt w:val="none"/>
      <w:lvlText w:val=""/>
      <w:lvlJc w:val="left"/>
      <w:pPr>
        <w:tabs>
          <w:tab w:val="num" w:pos="360"/>
        </w:tabs>
      </w:pPr>
    </w:lvl>
    <w:lvl w:ilvl="2" w:tplc="0809001B">
      <w:numFmt w:val="decimal"/>
      <w:lvlText w:val=""/>
      <w:lvlJc w:val="left"/>
      <w:pPr>
        <w:keepNext/>
        <w:keepLines/>
        <w:numPr>
          <w:ilvl w:val="1"/>
          <w:numId w:val="1"/>
        </w:numPr>
        <w:spacing w:before="200" w:after="20"/>
        <w:ind w:left="0" w:firstLine="0"/>
      </w:pPr>
    </w:lvl>
    <w:lvl w:ilvl="3" w:tplc="0809000F">
      <w:numFmt w:val="decimal"/>
      <w:lvlText w:val=""/>
      <w:lvlJc w:val="left"/>
    </w:lvl>
    <w:lvl w:ilvl="4" w:tplc="08090019">
      <w:numFmt w:val="decimal"/>
      <w:lvlText w:val=""/>
      <w:lvlJc w:val="left"/>
    </w:lvl>
    <w:lvl w:ilvl="5" w:tplc="0809001B">
      <w:numFmt w:val="decimal"/>
      <w:lvlText w:val=""/>
      <w:lvlJc w:val="left"/>
    </w:lvl>
    <w:lvl w:ilvl="6" w:tplc="0809000F">
      <w:numFmt w:val="decimal"/>
      <w:lvlText w:val=""/>
      <w:lvlJc w:val="left"/>
    </w:lvl>
    <w:lvl w:ilvl="7" w:tplc="08090019">
      <w:numFmt w:val="decimal"/>
      <w:lvlText w:val=""/>
      <w:lvlJc w:val="left"/>
    </w:lvl>
    <w:lvl w:ilvl="8" w:tplc="0809001B">
      <w:numFmt w:val="decimal"/>
      <w:lvlText w:val=""/>
      <w:lvlJc w:val="left"/>
    </w:lvl>
  </w:abstractNum>
  <w:abstractNum w:abstractNumId="46" w15:restartNumberingAfterBreak="0">
    <w:nsid w:val="2DFB3FE2"/>
    <w:multiLevelType w:val="hybridMultilevel"/>
    <w:tmpl w:val="E0EC82C2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2FA76096"/>
    <w:multiLevelType w:val="multilevel"/>
    <w:tmpl w:val="4B9E5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8" w15:restartNumberingAfterBreak="0">
    <w:nsid w:val="32E11B99"/>
    <w:multiLevelType w:val="multilevel"/>
    <w:tmpl w:val="EE5A9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9" w15:restartNumberingAfterBreak="0">
    <w:nsid w:val="353F5CEA"/>
    <w:multiLevelType w:val="multilevel"/>
    <w:tmpl w:val="96223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0" w15:restartNumberingAfterBreak="0">
    <w:nsid w:val="36DF4B40"/>
    <w:multiLevelType w:val="multilevel"/>
    <w:tmpl w:val="4288C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1" w15:restartNumberingAfterBreak="0">
    <w:nsid w:val="37016080"/>
    <w:multiLevelType w:val="multilevel"/>
    <w:tmpl w:val="C92AD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2" w15:restartNumberingAfterBreak="0">
    <w:nsid w:val="373D6689"/>
    <w:multiLevelType w:val="hybridMultilevel"/>
    <w:tmpl w:val="0332EE6E"/>
    <w:lvl w:ilvl="0" w:tplc="7A64E89A">
      <w:numFmt w:val="decimal"/>
      <w:pStyle w:val="ListNumber3"/>
      <w:lvlText w:val=""/>
      <w:lvlJc w:val="left"/>
    </w:lvl>
    <w:lvl w:ilvl="1" w:tplc="08090019">
      <w:numFmt w:val="decimal"/>
      <w:lvlText w:val=""/>
      <w:lvlJc w:val="left"/>
    </w:lvl>
    <w:lvl w:ilvl="2" w:tplc="0809001B">
      <w:numFmt w:val="decimal"/>
      <w:lvlText w:val=""/>
      <w:lvlJc w:val="left"/>
    </w:lvl>
    <w:lvl w:ilvl="3" w:tplc="0809000F">
      <w:numFmt w:val="decimal"/>
      <w:lvlText w:val=""/>
      <w:lvlJc w:val="left"/>
    </w:lvl>
    <w:lvl w:ilvl="4" w:tplc="08090019">
      <w:numFmt w:val="decimal"/>
      <w:lvlText w:val=""/>
      <w:lvlJc w:val="left"/>
    </w:lvl>
    <w:lvl w:ilvl="5" w:tplc="0809001B">
      <w:numFmt w:val="decimal"/>
      <w:lvlText w:val=""/>
      <w:lvlJc w:val="left"/>
    </w:lvl>
    <w:lvl w:ilvl="6" w:tplc="0809000F">
      <w:numFmt w:val="decimal"/>
      <w:lvlText w:val=""/>
      <w:lvlJc w:val="left"/>
    </w:lvl>
    <w:lvl w:ilvl="7" w:tplc="08090019">
      <w:numFmt w:val="decimal"/>
      <w:lvlText w:val=""/>
      <w:lvlJc w:val="left"/>
    </w:lvl>
    <w:lvl w:ilvl="8" w:tplc="0809001B">
      <w:numFmt w:val="decimal"/>
      <w:lvlText w:val=""/>
      <w:lvlJc w:val="left"/>
    </w:lvl>
  </w:abstractNum>
  <w:abstractNum w:abstractNumId="53" w15:restartNumberingAfterBreak="0">
    <w:nsid w:val="375C70EA"/>
    <w:multiLevelType w:val="multilevel"/>
    <w:tmpl w:val="39B0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 w15:restartNumberingAfterBreak="0">
    <w:nsid w:val="37CB345C"/>
    <w:multiLevelType w:val="multilevel"/>
    <w:tmpl w:val="C838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5" w15:restartNumberingAfterBreak="0">
    <w:nsid w:val="38BB2B8F"/>
    <w:multiLevelType w:val="multilevel"/>
    <w:tmpl w:val="7D16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6" w15:restartNumberingAfterBreak="0">
    <w:nsid w:val="3C0A01AF"/>
    <w:multiLevelType w:val="multilevel"/>
    <w:tmpl w:val="6D1A0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7" w15:restartNumberingAfterBreak="0">
    <w:nsid w:val="3D1A4350"/>
    <w:multiLevelType w:val="multilevel"/>
    <w:tmpl w:val="2D50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8" w15:restartNumberingAfterBreak="0">
    <w:nsid w:val="3D312F61"/>
    <w:multiLevelType w:val="hybridMultilevel"/>
    <w:tmpl w:val="840E95DC"/>
    <w:lvl w:ilvl="0" w:tplc="D1E01E2A">
      <w:numFmt w:val="decimal"/>
      <w:pStyle w:val="ListNumber2"/>
      <w:lvlText w:val=""/>
      <w:lvlJc w:val="left"/>
    </w:lvl>
    <w:lvl w:ilvl="1" w:tplc="08090019">
      <w:numFmt w:val="decimal"/>
      <w:lvlText w:val=""/>
      <w:lvlJc w:val="left"/>
    </w:lvl>
    <w:lvl w:ilvl="2" w:tplc="0809001B">
      <w:numFmt w:val="decimal"/>
      <w:lvlText w:val=""/>
      <w:lvlJc w:val="left"/>
    </w:lvl>
    <w:lvl w:ilvl="3" w:tplc="0809000F">
      <w:numFmt w:val="decimal"/>
      <w:lvlText w:val=""/>
      <w:lvlJc w:val="left"/>
    </w:lvl>
    <w:lvl w:ilvl="4" w:tplc="08090019">
      <w:numFmt w:val="decimal"/>
      <w:lvlText w:val=""/>
      <w:lvlJc w:val="left"/>
    </w:lvl>
    <w:lvl w:ilvl="5" w:tplc="0809001B">
      <w:numFmt w:val="decimal"/>
      <w:lvlText w:val=""/>
      <w:lvlJc w:val="left"/>
    </w:lvl>
    <w:lvl w:ilvl="6" w:tplc="0809000F">
      <w:numFmt w:val="decimal"/>
      <w:lvlText w:val=""/>
      <w:lvlJc w:val="left"/>
    </w:lvl>
    <w:lvl w:ilvl="7" w:tplc="08090019">
      <w:numFmt w:val="decimal"/>
      <w:lvlText w:val=""/>
      <w:lvlJc w:val="left"/>
    </w:lvl>
    <w:lvl w:ilvl="8" w:tplc="0809001B">
      <w:numFmt w:val="decimal"/>
      <w:lvlText w:val=""/>
      <w:lvlJc w:val="left"/>
    </w:lvl>
  </w:abstractNum>
  <w:abstractNum w:abstractNumId="59" w15:restartNumberingAfterBreak="0">
    <w:nsid w:val="42545EAD"/>
    <w:multiLevelType w:val="multilevel"/>
    <w:tmpl w:val="D57A3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0" w15:restartNumberingAfterBreak="0">
    <w:nsid w:val="42881922"/>
    <w:multiLevelType w:val="hybridMultilevel"/>
    <w:tmpl w:val="E1E0D1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468151B"/>
    <w:multiLevelType w:val="multilevel"/>
    <w:tmpl w:val="D0201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2" w15:restartNumberingAfterBreak="0">
    <w:nsid w:val="456F76BC"/>
    <w:multiLevelType w:val="multilevel"/>
    <w:tmpl w:val="BA562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3" w15:restartNumberingAfterBreak="0">
    <w:nsid w:val="45982453"/>
    <w:multiLevelType w:val="multilevel"/>
    <w:tmpl w:val="667A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4" w15:restartNumberingAfterBreak="0">
    <w:nsid w:val="47EB4761"/>
    <w:multiLevelType w:val="multilevel"/>
    <w:tmpl w:val="429A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5" w15:restartNumberingAfterBreak="0">
    <w:nsid w:val="4A1851F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6" w15:restartNumberingAfterBreak="0">
    <w:nsid w:val="4BEC55F9"/>
    <w:multiLevelType w:val="multilevel"/>
    <w:tmpl w:val="14707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7" w15:restartNumberingAfterBreak="0">
    <w:nsid w:val="4E3B7CB4"/>
    <w:multiLevelType w:val="hybridMultilevel"/>
    <w:tmpl w:val="F0C66704"/>
    <w:lvl w:ilvl="0" w:tplc="4698BBBE">
      <w:numFmt w:val="decimal"/>
      <w:pStyle w:val="ListNumber5"/>
      <w:lvlText w:val=""/>
      <w:lvlJc w:val="left"/>
    </w:lvl>
    <w:lvl w:ilvl="1" w:tplc="08090019">
      <w:numFmt w:val="decimal"/>
      <w:lvlText w:val=""/>
      <w:lvlJc w:val="left"/>
    </w:lvl>
    <w:lvl w:ilvl="2" w:tplc="0809001B">
      <w:numFmt w:val="decimal"/>
      <w:lvlText w:val=""/>
      <w:lvlJc w:val="left"/>
    </w:lvl>
    <w:lvl w:ilvl="3" w:tplc="0809000F">
      <w:numFmt w:val="decimal"/>
      <w:lvlText w:val=""/>
      <w:lvlJc w:val="left"/>
    </w:lvl>
    <w:lvl w:ilvl="4" w:tplc="08090019">
      <w:numFmt w:val="decimal"/>
      <w:lvlText w:val=""/>
      <w:lvlJc w:val="left"/>
    </w:lvl>
    <w:lvl w:ilvl="5" w:tplc="0809001B">
      <w:numFmt w:val="decimal"/>
      <w:lvlText w:val=""/>
      <w:lvlJc w:val="left"/>
    </w:lvl>
    <w:lvl w:ilvl="6" w:tplc="0809000F">
      <w:numFmt w:val="decimal"/>
      <w:lvlText w:val=""/>
      <w:lvlJc w:val="left"/>
    </w:lvl>
    <w:lvl w:ilvl="7" w:tplc="08090019">
      <w:numFmt w:val="decimal"/>
      <w:lvlText w:val=""/>
      <w:lvlJc w:val="left"/>
    </w:lvl>
    <w:lvl w:ilvl="8" w:tplc="0809001B">
      <w:numFmt w:val="decimal"/>
      <w:lvlText w:val=""/>
      <w:lvlJc w:val="left"/>
    </w:lvl>
  </w:abstractNum>
  <w:abstractNum w:abstractNumId="68" w15:restartNumberingAfterBreak="0">
    <w:nsid w:val="4FCE54B5"/>
    <w:multiLevelType w:val="multilevel"/>
    <w:tmpl w:val="BF4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9" w15:restartNumberingAfterBreak="0">
    <w:nsid w:val="50CA1EBC"/>
    <w:multiLevelType w:val="multilevel"/>
    <w:tmpl w:val="6E0AF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0" w15:restartNumberingAfterBreak="0">
    <w:nsid w:val="50E9462D"/>
    <w:multiLevelType w:val="multilevel"/>
    <w:tmpl w:val="054A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1" w15:restartNumberingAfterBreak="0">
    <w:nsid w:val="5110273A"/>
    <w:multiLevelType w:val="hybridMultilevel"/>
    <w:tmpl w:val="347492A8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1D93C25"/>
    <w:multiLevelType w:val="multilevel"/>
    <w:tmpl w:val="1E50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3" w15:restartNumberingAfterBreak="0">
    <w:nsid w:val="549100AA"/>
    <w:multiLevelType w:val="multilevel"/>
    <w:tmpl w:val="5B589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4" w15:restartNumberingAfterBreak="0">
    <w:nsid w:val="54A037D1"/>
    <w:multiLevelType w:val="multilevel"/>
    <w:tmpl w:val="3D9E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5" w15:restartNumberingAfterBreak="0">
    <w:nsid w:val="553D5248"/>
    <w:multiLevelType w:val="multilevel"/>
    <w:tmpl w:val="9AA05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6" w15:restartNumberingAfterBreak="0">
    <w:nsid w:val="55403E0E"/>
    <w:multiLevelType w:val="multilevel"/>
    <w:tmpl w:val="DB06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7" w15:restartNumberingAfterBreak="0">
    <w:nsid w:val="56694B71"/>
    <w:multiLevelType w:val="multilevel"/>
    <w:tmpl w:val="C16A8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8" w15:restartNumberingAfterBreak="0">
    <w:nsid w:val="57285613"/>
    <w:multiLevelType w:val="multilevel"/>
    <w:tmpl w:val="6548043E"/>
    <w:lvl w:ilvl="0">
      <w:numFmt w:val="decimal"/>
      <w:pStyle w:val="ListNumber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57507037"/>
    <w:multiLevelType w:val="multilevel"/>
    <w:tmpl w:val="83C8E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0" w15:restartNumberingAfterBreak="0">
    <w:nsid w:val="5A61097C"/>
    <w:multiLevelType w:val="hybridMultilevel"/>
    <w:tmpl w:val="115EA64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27105A"/>
    <w:multiLevelType w:val="hybridMultilevel"/>
    <w:tmpl w:val="0AE672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F203E2"/>
    <w:multiLevelType w:val="multilevel"/>
    <w:tmpl w:val="4418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3" w15:restartNumberingAfterBreak="0">
    <w:nsid w:val="5E621E81"/>
    <w:multiLevelType w:val="hybridMultilevel"/>
    <w:tmpl w:val="D45AF77A"/>
    <w:lvl w:ilvl="0" w:tplc="0CF09C5A">
      <w:numFmt w:val="decimal"/>
      <w:lvlText w:val=""/>
      <w:lvlJc w:val="left"/>
    </w:lvl>
    <w:lvl w:ilvl="1" w:tplc="08130003">
      <w:numFmt w:val="decimal"/>
      <w:lvlText w:val=""/>
      <w:lvlJc w:val="left"/>
    </w:lvl>
    <w:lvl w:ilvl="2" w:tplc="08130005">
      <w:numFmt w:val="decimal"/>
      <w:lvlText w:val=""/>
      <w:lvlJc w:val="left"/>
    </w:lvl>
    <w:lvl w:ilvl="3" w:tplc="08130001">
      <w:numFmt w:val="decimal"/>
      <w:lvlText w:val=""/>
      <w:lvlJc w:val="left"/>
    </w:lvl>
    <w:lvl w:ilvl="4" w:tplc="08130003">
      <w:numFmt w:val="decimal"/>
      <w:lvlText w:val=""/>
      <w:lvlJc w:val="left"/>
    </w:lvl>
    <w:lvl w:ilvl="5" w:tplc="08130005">
      <w:numFmt w:val="decimal"/>
      <w:lvlText w:val=""/>
      <w:lvlJc w:val="left"/>
    </w:lvl>
    <w:lvl w:ilvl="6" w:tplc="08130001">
      <w:numFmt w:val="decimal"/>
      <w:lvlText w:val=""/>
      <w:lvlJc w:val="left"/>
    </w:lvl>
    <w:lvl w:ilvl="7" w:tplc="08130003">
      <w:numFmt w:val="decimal"/>
      <w:lvlText w:val=""/>
      <w:lvlJc w:val="left"/>
    </w:lvl>
    <w:lvl w:ilvl="8" w:tplc="08130005">
      <w:numFmt w:val="decimal"/>
      <w:lvlText w:val=""/>
      <w:lvlJc w:val="left"/>
    </w:lvl>
  </w:abstractNum>
  <w:abstractNum w:abstractNumId="84" w15:restartNumberingAfterBreak="0">
    <w:nsid w:val="5FCE3014"/>
    <w:multiLevelType w:val="hybridMultilevel"/>
    <w:tmpl w:val="23D86CCA"/>
    <w:lvl w:ilvl="0" w:tplc="F3A82320">
      <w:numFmt w:val="decimal"/>
      <w:pStyle w:val="ListBullet2"/>
      <w:lvlText w:val=""/>
      <w:lvlJc w:val="left"/>
    </w:lvl>
    <w:lvl w:ilvl="1" w:tplc="08130003">
      <w:numFmt w:val="decimal"/>
      <w:lvlText w:val=""/>
      <w:lvlJc w:val="left"/>
    </w:lvl>
    <w:lvl w:ilvl="2" w:tplc="08130005">
      <w:numFmt w:val="decimal"/>
      <w:lvlText w:val=""/>
      <w:lvlJc w:val="left"/>
    </w:lvl>
    <w:lvl w:ilvl="3" w:tplc="08130001">
      <w:numFmt w:val="decimal"/>
      <w:lvlText w:val=""/>
      <w:lvlJc w:val="left"/>
    </w:lvl>
    <w:lvl w:ilvl="4" w:tplc="08130003">
      <w:numFmt w:val="decimal"/>
      <w:lvlText w:val=""/>
      <w:lvlJc w:val="left"/>
    </w:lvl>
    <w:lvl w:ilvl="5" w:tplc="08130005">
      <w:numFmt w:val="decimal"/>
      <w:lvlText w:val=""/>
      <w:lvlJc w:val="left"/>
    </w:lvl>
    <w:lvl w:ilvl="6" w:tplc="08130001">
      <w:numFmt w:val="decimal"/>
      <w:lvlText w:val=""/>
      <w:lvlJc w:val="left"/>
    </w:lvl>
    <w:lvl w:ilvl="7" w:tplc="08130003">
      <w:numFmt w:val="decimal"/>
      <w:lvlText w:val=""/>
      <w:lvlJc w:val="left"/>
    </w:lvl>
    <w:lvl w:ilvl="8" w:tplc="08130005">
      <w:numFmt w:val="decimal"/>
      <w:lvlText w:val=""/>
      <w:lvlJc w:val="left"/>
    </w:lvl>
  </w:abstractNum>
  <w:abstractNum w:abstractNumId="85" w15:restartNumberingAfterBreak="0">
    <w:nsid w:val="61BE74EC"/>
    <w:multiLevelType w:val="multilevel"/>
    <w:tmpl w:val="A2B6A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6" w15:restartNumberingAfterBreak="0">
    <w:nsid w:val="61FE13E8"/>
    <w:multiLevelType w:val="multilevel"/>
    <w:tmpl w:val="D522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7" w15:restartNumberingAfterBreak="0">
    <w:nsid w:val="62757A6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8" w15:restartNumberingAfterBreak="0">
    <w:nsid w:val="62B20EE0"/>
    <w:multiLevelType w:val="multilevel"/>
    <w:tmpl w:val="A6C0C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9" w15:restartNumberingAfterBreak="0">
    <w:nsid w:val="640260C9"/>
    <w:multiLevelType w:val="multilevel"/>
    <w:tmpl w:val="B406D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0" w15:restartNumberingAfterBreak="0">
    <w:nsid w:val="666F76B2"/>
    <w:multiLevelType w:val="multilevel"/>
    <w:tmpl w:val="CAB4E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1" w15:restartNumberingAfterBreak="0">
    <w:nsid w:val="67991F4B"/>
    <w:multiLevelType w:val="multilevel"/>
    <w:tmpl w:val="7EDE7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2" w15:restartNumberingAfterBreak="0">
    <w:nsid w:val="685313F5"/>
    <w:multiLevelType w:val="hybridMultilevel"/>
    <w:tmpl w:val="A69EACCC"/>
    <w:lvl w:ilvl="0" w:tplc="08130001">
      <w:numFmt w:val="decimal"/>
      <w:lvlText w:val=""/>
      <w:lvlJc w:val="left"/>
    </w:lvl>
    <w:lvl w:ilvl="1" w:tplc="08130003">
      <w:numFmt w:val="decimal"/>
      <w:lvlText w:val=""/>
      <w:lvlJc w:val="left"/>
    </w:lvl>
    <w:lvl w:ilvl="2" w:tplc="08130005">
      <w:numFmt w:val="decimal"/>
      <w:lvlText w:val=""/>
      <w:lvlJc w:val="left"/>
    </w:lvl>
    <w:lvl w:ilvl="3" w:tplc="08130001">
      <w:numFmt w:val="decimal"/>
      <w:lvlText w:val=""/>
      <w:lvlJc w:val="left"/>
    </w:lvl>
    <w:lvl w:ilvl="4" w:tplc="08130003">
      <w:numFmt w:val="decimal"/>
      <w:lvlText w:val=""/>
      <w:lvlJc w:val="left"/>
    </w:lvl>
    <w:lvl w:ilvl="5" w:tplc="08130005">
      <w:numFmt w:val="decimal"/>
      <w:lvlText w:val=""/>
      <w:lvlJc w:val="left"/>
    </w:lvl>
    <w:lvl w:ilvl="6" w:tplc="08130001">
      <w:numFmt w:val="decimal"/>
      <w:lvlText w:val=""/>
      <w:lvlJc w:val="left"/>
    </w:lvl>
    <w:lvl w:ilvl="7" w:tplc="08130003">
      <w:numFmt w:val="decimal"/>
      <w:lvlText w:val=""/>
      <w:lvlJc w:val="left"/>
    </w:lvl>
    <w:lvl w:ilvl="8" w:tplc="08130005">
      <w:numFmt w:val="decimal"/>
      <w:lvlText w:val=""/>
      <w:lvlJc w:val="left"/>
    </w:lvl>
  </w:abstractNum>
  <w:abstractNum w:abstractNumId="93" w15:restartNumberingAfterBreak="0">
    <w:nsid w:val="6B7122FF"/>
    <w:multiLevelType w:val="multilevel"/>
    <w:tmpl w:val="7872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4" w15:restartNumberingAfterBreak="0">
    <w:nsid w:val="6EE93033"/>
    <w:multiLevelType w:val="multilevel"/>
    <w:tmpl w:val="8CF89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5" w15:restartNumberingAfterBreak="0">
    <w:nsid w:val="6FA257B6"/>
    <w:multiLevelType w:val="hybridMultilevel"/>
    <w:tmpl w:val="4A3A2370"/>
    <w:lvl w:ilvl="0" w:tplc="08130001">
      <w:numFmt w:val="decimal"/>
      <w:lvlText w:val=""/>
      <w:lvlJc w:val="left"/>
    </w:lvl>
    <w:lvl w:ilvl="1" w:tplc="08130003">
      <w:numFmt w:val="decimal"/>
      <w:lvlText w:val=""/>
      <w:lvlJc w:val="left"/>
    </w:lvl>
    <w:lvl w:ilvl="2" w:tplc="08130005">
      <w:numFmt w:val="decimal"/>
      <w:lvlText w:val=""/>
      <w:lvlJc w:val="left"/>
    </w:lvl>
    <w:lvl w:ilvl="3" w:tplc="08130001">
      <w:numFmt w:val="decimal"/>
      <w:lvlText w:val=""/>
      <w:lvlJc w:val="left"/>
    </w:lvl>
    <w:lvl w:ilvl="4" w:tplc="08130003">
      <w:numFmt w:val="decimal"/>
      <w:lvlText w:val=""/>
      <w:lvlJc w:val="left"/>
    </w:lvl>
    <w:lvl w:ilvl="5" w:tplc="08130005">
      <w:numFmt w:val="decimal"/>
      <w:lvlText w:val=""/>
      <w:lvlJc w:val="left"/>
    </w:lvl>
    <w:lvl w:ilvl="6" w:tplc="08130001">
      <w:numFmt w:val="decimal"/>
      <w:lvlText w:val=""/>
      <w:lvlJc w:val="left"/>
    </w:lvl>
    <w:lvl w:ilvl="7" w:tplc="08130003">
      <w:numFmt w:val="decimal"/>
      <w:lvlText w:val=""/>
      <w:lvlJc w:val="left"/>
    </w:lvl>
    <w:lvl w:ilvl="8" w:tplc="08130005">
      <w:numFmt w:val="decimal"/>
      <w:lvlText w:val=""/>
      <w:lvlJc w:val="left"/>
    </w:lvl>
  </w:abstractNum>
  <w:abstractNum w:abstractNumId="96" w15:restartNumberingAfterBreak="0">
    <w:nsid w:val="701360F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7" w15:restartNumberingAfterBreak="0">
    <w:nsid w:val="70B472DD"/>
    <w:multiLevelType w:val="multilevel"/>
    <w:tmpl w:val="D8CE080C"/>
    <w:lvl w:ilvl="0">
      <w:numFmt w:val="decimal"/>
      <w:pStyle w:val="Heading1"/>
      <w:lvlText w:val=""/>
      <w:lvlJc w:val="left"/>
    </w:lvl>
    <w:lvl w:ilvl="1">
      <w:numFmt w:val="decimal"/>
      <w:pStyle w:val="Heading2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719405AB"/>
    <w:multiLevelType w:val="multilevel"/>
    <w:tmpl w:val="52D8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9" w15:restartNumberingAfterBreak="0">
    <w:nsid w:val="71DC59E9"/>
    <w:multiLevelType w:val="multilevel"/>
    <w:tmpl w:val="012A0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0" w15:restartNumberingAfterBreak="0">
    <w:nsid w:val="730A26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1" w15:restartNumberingAfterBreak="0">
    <w:nsid w:val="731665FB"/>
    <w:multiLevelType w:val="multilevel"/>
    <w:tmpl w:val="58BA4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2" w15:restartNumberingAfterBreak="0">
    <w:nsid w:val="746D5AA4"/>
    <w:multiLevelType w:val="multilevel"/>
    <w:tmpl w:val="146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3" w15:restartNumberingAfterBreak="0">
    <w:nsid w:val="75162DC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4" w15:restartNumberingAfterBreak="0">
    <w:nsid w:val="75A05D3F"/>
    <w:multiLevelType w:val="multilevel"/>
    <w:tmpl w:val="205A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5" w15:restartNumberingAfterBreak="0">
    <w:nsid w:val="770F53D8"/>
    <w:multiLevelType w:val="multilevel"/>
    <w:tmpl w:val="A8288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6" w15:restartNumberingAfterBreak="0">
    <w:nsid w:val="79770A65"/>
    <w:multiLevelType w:val="multilevel"/>
    <w:tmpl w:val="F62CA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7" w15:restartNumberingAfterBreak="0">
    <w:nsid w:val="7A224E7D"/>
    <w:multiLevelType w:val="multilevel"/>
    <w:tmpl w:val="88E2E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8" w15:restartNumberingAfterBreak="0">
    <w:nsid w:val="7AD4615B"/>
    <w:multiLevelType w:val="multilevel"/>
    <w:tmpl w:val="5EFE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9" w15:restartNumberingAfterBreak="0">
    <w:nsid w:val="7B333438"/>
    <w:multiLevelType w:val="hybridMultilevel"/>
    <w:tmpl w:val="08202AD8"/>
    <w:lvl w:ilvl="0" w:tplc="CBFE5FE2">
      <w:numFmt w:val="decimal"/>
      <w:pStyle w:val="Lijstnummering2VEA"/>
      <w:lvlText w:val=""/>
      <w:lvlJc w:val="left"/>
    </w:lvl>
    <w:lvl w:ilvl="1" w:tplc="08130019">
      <w:numFmt w:val="decimal"/>
      <w:lvlText w:val=""/>
      <w:lvlJc w:val="left"/>
    </w:lvl>
    <w:lvl w:ilvl="2" w:tplc="0813001B">
      <w:numFmt w:val="decimal"/>
      <w:lvlText w:val=""/>
      <w:lvlJc w:val="left"/>
    </w:lvl>
    <w:lvl w:ilvl="3" w:tplc="0813000F">
      <w:numFmt w:val="decimal"/>
      <w:lvlText w:val=""/>
      <w:lvlJc w:val="left"/>
    </w:lvl>
    <w:lvl w:ilvl="4" w:tplc="08130019">
      <w:numFmt w:val="decimal"/>
      <w:lvlText w:val=""/>
      <w:lvlJc w:val="left"/>
    </w:lvl>
    <w:lvl w:ilvl="5" w:tplc="0813001B">
      <w:numFmt w:val="decimal"/>
      <w:lvlText w:val=""/>
      <w:lvlJc w:val="left"/>
    </w:lvl>
    <w:lvl w:ilvl="6" w:tplc="0813000F">
      <w:numFmt w:val="decimal"/>
      <w:lvlText w:val=""/>
      <w:lvlJc w:val="left"/>
    </w:lvl>
    <w:lvl w:ilvl="7" w:tplc="08130019">
      <w:numFmt w:val="decimal"/>
      <w:lvlText w:val=""/>
      <w:lvlJc w:val="left"/>
    </w:lvl>
    <w:lvl w:ilvl="8" w:tplc="0813001B">
      <w:numFmt w:val="decimal"/>
      <w:lvlText w:val=""/>
      <w:lvlJc w:val="left"/>
    </w:lvl>
  </w:abstractNum>
  <w:abstractNum w:abstractNumId="110" w15:restartNumberingAfterBreak="0">
    <w:nsid w:val="7CFB7CE7"/>
    <w:multiLevelType w:val="multilevel"/>
    <w:tmpl w:val="0DA82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1" w15:restartNumberingAfterBreak="0">
    <w:nsid w:val="7DB152C0"/>
    <w:multiLevelType w:val="multilevel"/>
    <w:tmpl w:val="BE2C2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2" w15:restartNumberingAfterBreak="0">
    <w:nsid w:val="7E1F3C42"/>
    <w:multiLevelType w:val="multilevel"/>
    <w:tmpl w:val="DBF49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09231908">
    <w:abstractNumId w:val="44"/>
  </w:num>
  <w:num w:numId="2" w16cid:durableId="772290511">
    <w:abstractNumId w:val="97"/>
  </w:num>
  <w:num w:numId="3" w16cid:durableId="1174689534">
    <w:abstractNumId w:val="97"/>
  </w:num>
  <w:num w:numId="4" w16cid:durableId="2087609295">
    <w:abstractNumId w:val="4"/>
  </w:num>
  <w:num w:numId="5" w16cid:durableId="1049066038">
    <w:abstractNumId w:val="17"/>
  </w:num>
  <w:num w:numId="6" w16cid:durableId="2047831039">
    <w:abstractNumId w:val="3"/>
  </w:num>
  <w:num w:numId="7" w16cid:durableId="258148881">
    <w:abstractNumId w:val="84"/>
  </w:num>
  <w:num w:numId="8" w16cid:durableId="526606897">
    <w:abstractNumId w:val="109"/>
  </w:num>
  <w:num w:numId="9" w16cid:durableId="1795445432">
    <w:abstractNumId w:val="10"/>
  </w:num>
  <w:num w:numId="10" w16cid:durableId="533226553">
    <w:abstractNumId w:val="83"/>
  </w:num>
  <w:num w:numId="11" w16cid:durableId="1515806456">
    <w:abstractNumId w:val="2"/>
  </w:num>
  <w:num w:numId="12" w16cid:durableId="99883075">
    <w:abstractNumId w:val="1"/>
  </w:num>
  <w:num w:numId="13" w16cid:durableId="1861161124">
    <w:abstractNumId w:val="0"/>
  </w:num>
  <w:num w:numId="14" w16cid:durableId="960111306">
    <w:abstractNumId w:val="78"/>
  </w:num>
  <w:num w:numId="15" w16cid:durableId="1135369783">
    <w:abstractNumId w:val="58"/>
  </w:num>
  <w:num w:numId="16" w16cid:durableId="1264607399">
    <w:abstractNumId w:val="52"/>
  </w:num>
  <w:num w:numId="17" w16cid:durableId="1281641434">
    <w:abstractNumId w:val="45"/>
  </w:num>
  <w:num w:numId="18" w16cid:durableId="175507478">
    <w:abstractNumId w:val="67"/>
  </w:num>
  <w:num w:numId="19" w16cid:durableId="1081147546">
    <w:abstractNumId w:val="95"/>
  </w:num>
  <w:num w:numId="20" w16cid:durableId="1657107454">
    <w:abstractNumId w:val="16"/>
  </w:num>
  <w:num w:numId="21" w16cid:durableId="1031539457">
    <w:abstractNumId w:val="92"/>
  </w:num>
  <w:num w:numId="22" w16cid:durableId="276567576">
    <w:abstractNumId w:val="60"/>
  </w:num>
  <w:num w:numId="23" w16cid:durableId="195696613">
    <w:abstractNumId w:val="81"/>
  </w:num>
  <w:num w:numId="24" w16cid:durableId="1242523541">
    <w:abstractNumId w:val="26"/>
  </w:num>
  <w:num w:numId="25" w16cid:durableId="1598831166">
    <w:abstractNumId w:val="71"/>
  </w:num>
  <w:num w:numId="26" w16cid:durableId="2110154905">
    <w:abstractNumId w:val="19"/>
  </w:num>
  <w:num w:numId="27" w16cid:durableId="1572887412">
    <w:abstractNumId w:val="46"/>
  </w:num>
  <w:num w:numId="28" w16cid:durableId="1723747943">
    <w:abstractNumId w:val="12"/>
  </w:num>
  <w:num w:numId="29" w16cid:durableId="1605765138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81C"/>
    <w:rsid w:val="000006C4"/>
    <w:rsid w:val="0000109A"/>
    <w:rsid w:val="00001CDC"/>
    <w:rsid w:val="0000421E"/>
    <w:rsid w:val="000045CC"/>
    <w:rsid w:val="00011D8B"/>
    <w:rsid w:val="000129E1"/>
    <w:rsid w:val="00013368"/>
    <w:rsid w:val="0001350B"/>
    <w:rsid w:val="00014436"/>
    <w:rsid w:val="00016EBC"/>
    <w:rsid w:val="00017F07"/>
    <w:rsid w:val="000229E9"/>
    <w:rsid w:val="00025368"/>
    <w:rsid w:val="00026976"/>
    <w:rsid w:val="0003251A"/>
    <w:rsid w:val="000351EB"/>
    <w:rsid w:val="00035D68"/>
    <w:rsid w:val="00035F3E"/>
    <w:rsid w:val="00036509"/>
    <w:rsid w:val="00037F74"/>
    <w:rsid w:val="00041308"/>
    <w:rsid w:val="00042FAA"/>
    <w:rsid w:val="00044422"/>
    <w:rsid w:val="0005004A"/>
    <w:rsid w:val="00050406"/>
    <w:rsid w:val="00050510"/>
    <w:rsid w:val="00053AF9"/>
    <w:rsid w:val="000552F3"/>
    <w:rsid w:val="00057392"/>
    <w:rsid w:val="00057EF9"/>
    <w:rsid w:val="0006225D"/>
    <w:rsid w:val="00065960"/>
    <w:rsid w:val="00065BC4"/>
    <w:rsid w:val="00070ED0"/>
    <w:rsid w:val="000727E1"/>
    <w:rsid w:val="000800A7"/>
    <w:rsid w:val="000812B8"/>
    <w:rsid w:val="0008321A"/>
    <w:rsid w:val="00083DEB"/>
    <w:rsid w:val="00083EF3"/>
    <w:rsid w:val="00085B03"/>
    <w:rsid w:val="00085BAD"/>
    <w:rsid w:val="00090E0C"/>
    <w:rsid w:val="00096539"/>
    <w:rsid w:val="000A4145"/>
    <w:rsid w:val="000A743B"/>
    <w:rsid w:val="000B28FC"/>
    <w:rsid w:val="000B350C"/>
    <w:rsid w:val="000B7FDE"/>
    <w:rsid w:val="000C08E8"/>
    <w:rsid w:val="000C34F8"/>
    <w:rsid w:val="000C5864"/>
    <w:rsid w:val="000C6D0D"/>
    <w:rsid w:val="000D0B9C"/>
    <w:rsid w:val="000D12B8"/>
    <w:rsid w:val="000D30FF"/>
    <w:rsid w:val="000D3753"/>
    <w:rsid w:val="000D51AC"/>
    <w:rsid w:val="000D7616"/>
    <w:rsid w:val="000D7DC8"/>
    <w:rsid w:val="000E1403"/>
    <w:rsid w:val="000E4037"/>
    <w:rsid w:val="000F040A"/>
    <w:rsid w:val="000F4C16"/>
    <w:rsid w:val="00104623"/>
    <w:rsid w:val="0010506A"/>
    <w:rsid w:val="001079CD"/>
    <w:rsid w:val="00107A97"/>
    <w:rsid w:val="00107F8E"/>
    <w:rsid w:val="00117F93"/>
    <w:rsid w:val="00120545"/>
    <w:rsid w:val="0012087F"/>
    <w:rsid w:val="00121093"/>
    <w:rsid w:val="00122099"/>
    <w:rsid w:val="00122F88"/>
    <w:rsid w:val="0012329A"/>
    <w:rsid w:val="0012591C"/>
    <w:rsid w:val="00125E2F"/>
    <w:rsid w:val="001344C4"/>
    <w:rsid w:val="001360E8"/>
    <w:rsid w:val="001365FF"/>
    <w:rsid w:val="00136C23"/>
    <w:rsid w:val="00137FB4"/>
    <w:rsid w:val="00144F11"/>
    <w:rsid w:val="00147145"/>
    <w:rsid w:val="001474EC"/>
    <w:rsid w:val="00147856"/>
    <w:rsid w:val="001527AA"/>
    <w:rsid w:val="00152869"/>
    <w:rsid w:val="00152AC3"/>
    <w:rsid w:val="00155252"/>
    <w:rsid w:val="00156BE9"/>
    <w:rsid w:val="00156D97"/>
    <w:rsid w:val="00160195"/>
    <w:rsid w:val="00164A5F"/>
    <w:rsid w:val="00165DD3"/>
    <w:rsid w:val="00171F64"/>
    <w:rsid w:val="001775A9"/>
    <w:rsid w:val="001809EE"/>
    <w:rsid w:val="00181701"/>
    <w:rsid w:val="0019266B"/>
    <w:rsid w:val="00192A09"/>
    <w:rsid w:val="00197C17"/>
    <w:rsid w:val="001A09A9"/>
    <w:rsid w:val="001A11C9"/>
    <w:rsid w:val="001A1B76"/>
    <w:rsid w:val="001A1F36"/>
    <w:rsid w:val="001C2713"/>
    <w:rsid w:val="001C32AA"/>
    <w:rsid w:val="001C43C3"/>
    <w:rsid w:val="001D1F0A"/>
    <w:rsid w:val="001D3640"/>
    <w:rsid w:val="001D672A"/>
    <w:rsid w:val="001E0135"/>
    <w:rsid w:val="001E6D71"/>
    <w:rsid w:val="001F2418"/>
    <w:rsid w:val="001F6205"/>
    <w:rsid w:val="001F7D73"/>
    <w:rsid w:val="00202236"/>
    <w:rsid w:val="00202279"/>
    <w:rsid w:val="0020522A"/>
    <w:rsid w:val="0021150D"/>
    <w:rsid w:val="00214AA4"/>
    <w:rsid w:val="0021762B"/>
    <w:rsid w:val="00217D6F"/>
    <w:rsid w:val="00225261"/>
    <w:rsid w:val="00225BE5"/>
    <w:rsid w:val="00230731"/>
    <w:rsid w:val="002358AD"/>
    <w:rsid w:val="00241738"/>
    <w:rsid w:val="00241A1A"/>
    <w:rsid w:val="0024225E"/>
    <w:rsid w:val="00245A89"/>
    <w:rsid w:val="00245D20"/>
    <w:rsid w:val="00246AA3"/>
    <w:rsid w:val="00250624"/>
    <w:rsid w:val="00250DB1"/>
    <w:rsid w:val="00253481"/>
    <w:rsid w:val="0025781C"/>
    <w:rsid w:val="002606C8"/>
    <w:rsid w:val="00262A7F"/>
    <w:rsid w:val="00273384"/>
    <w:rsid w:val="00273946"/>
    <w:rsid w:val="00275FEB"/>
    <w:rsid w:val="00276A4A"/>
    <w:rsid w:val="00276F32"/>
    <w:rsid w:val="00277E59"/>
    <w:rsid w:val="00281BCB"/>
    <w:rsid w:val="00283EF6"/>
    <w:rsid w:val="00283F9A"/>
    <w:rsid w:val="002846D8"/>
    <w:rsid w:val="00284890"/>
    <w:rsid w:val="00293CFB"/>
    <w:rsid w:val="002A0F0C"/>
    <w:rsid w:val="002A1A11"/>
    <w:rsid w:val="002A1FD3"/>
    <w:rsid w:val="002A39EE"/>
    <w:rsid w:val="002A57EF"/>
    <w:rsid w:val="002B03B9"/>
    <w:rsid w:val="002B7AE5"/>
    <w:rsid w:val="002C040F"/>
    <w:rsid w:val="002C0D67"/>
    <w:rsid w:val="002C1B91"/>
    <w:rsid w:val="002C27AA"/>
    <w:rsid w:val="002C5B44"/>
    <w:rsid w:val="002D228A"/>
    <w:rsid w:val="002D2F9B"/>
    <w:rsid w:val="002D325C"/>
    <w:rsid w:val="002E071E"/>
    <w:rsid w:val="002E0EA8"/>
    <w:rsid w:val="002E1598"/>
    <w:rsid w:val="002E2612"/>
    <w:rsid w:val="002E4670"/>
    <w:rsid w:val="002E4AA2"/>
    <w:rsid w:val="002E60EE"/>
    <w:rsid w:val="002F3A87"/>
    <w:rsid w:val="002F482E"/>
    <w:rsid w:val="00301F8A"/>
    <w:rsid w:val="0030276F"/>
    <w:rsid w:val="0030766F"/>
    <w:rsid w:val="00310E9D"/>
    <w:rsid w:val="003154A5"/>
    <w:rsid w:val="00322184"/>
    <w:rsid w:val="003221E6"/>
    <w:rsid w:val="00337E1A"/>
    <w:rsid w:val="00340C22"/>
    <w:rsid w:val="003511D5"/>
    <w:rsid w:val="0035237B"/>
    <w:rsid w:val="00354A2D"/>
    <w:rsid w:val="00354BAE"/>
    <w:rsid w:val="00355EE5"/>
    <w:rsid w:val="00357557"/>
    <w:rsid w:val="00357F74"/>
    <w:rsid w:val="0036211D"/>
    <w:rsid w:val="00364F2A"/>
    <w:rsid w:val="00365965"/>
    <w:rsid w:val="00366363"/>
    <w:rsid w:val="003748E8"/>
    <w:rsid w:val="00374A93"/>
    <w:rsid w:val="00374A9E"/>
    <w:rsid w:val="00382D73"/>
    <w:rsid w:val="0038347B"/>
    <w:rsid w:val="00383971"/>
    <w:rsid w:val="003866B2"/>
    <w:rsid w:val="003872FF"/>
    <w:rsid w:val="0038756C"/>
    <w:rsid w:val="0038784C"/>
    <w:rsid w:val="003903E5"/>
    <w:rsid w:val="00390A16"/>
    <w:rsid w:val="0039101A"/>
    <w:rsid w:val="0039145C"/>
    <w:rsid w:val="0039169B"/>
    <w:rsid w:val="00392E68"/>
    <w:rsid w:val="003973F5"/>
    <w:rsid w:val="003A5659"/>
    <w:rsid w:val="003A68D1"/>
    <w:rsid w:val="003B1003"/>
    <w:rsid w:val="003B45AB"/>
    <w:rsid w:val="003B6DB9"/>
    <w:rsid w:val="003D3869"/>
    <w:rsid w:val="003D4550"/>
    <w:rsid w:val="003D69BC"/>
    <w:rsid w:val="003D7C49"/>
    <w:rsid w:val="003E0059"/>
    <w:rsid w:val="003E169E"/>
    <w:rsid w:val="003E2126"/>
    <w:rsid w:val="003E6BA3"/>
    <w:rsid w:val="003E72D4"/>
    <w:rsid w:val="003EA680"/>
    <w:rsid w:val="003F0F8A"/>
    <w:rsid w:val="003F2A7A"/>
    <w:rsid w:val="003F3120"/>
    <w:rsid w:val="003F3B87"/>
    <w:rsid w:val="003F63CE"/>
    <w:rsid w:val="004031AA"/>
    <w:rsid w:val="004108C5"/>
    <w:rsid w:val="004119A6"/>
    <w:rsid w:val="004176F8"/>
    <w:rsid w:val="004211AF"/>
    <w:rsid w:val="004240E1"/>
    <w:rsid w:val="0042450F"/>
    <w:rsid w:val="00431FAA"/>
    <w:rsid w:val="004328F5"/>
    <w:rsid w:val="004344C0"/>
    <w:rsid w:val="00434B45"/>
    <w:rsid w:val="00435972"/>
    <w:rsid w:val="00437285"/>
    <w:rsid w:val="004377F4"/>
    <w:rsid w:val="00443E6E"/>
    <w:rsid w:val="0044526E"/>
    <w:rsid w:val="00445D4B"/>
    <w:rsid w:val="00445DE4"/>
    <w:rsid w:val="00446D4B"/>
    <w:rsid w:val="0044745E"/>
    <w:rsid w:val="00450539"/>
    <w:rsid w:val="00452752"/>
    <w:rsid w:val="004531DA"/>
    <w:rsid w:val="0046126A"/>
    <w:rsid w:val="004715B3"/>
    <w:rsid w:val="00471B33"/>
    <w:rsid w:val="0048541A"/>
    <w:rsid w:val="00485C74"/>
    <w:rsid w:val="00487DF0"/>
    <w:rsid w:val="00491072"/>
    <w:rsid w:val="00493CA4"/>
    <w:rsid w:val="00494D7A"/>
    <w:rsid w:val="0049566B"/>
    <w:rsid w:val="00497498"/>
    <w:rsid w:val="004A0185"/>
    <w:rsid w:val="004B3110"/>
    <w:rsid w:val="004B3536"/>
    <w:rsid w:val="004B5D94"/>
    <w:rsid w:val="004C2562"/>
    <w:rsid w:val="004C6D62"/>
    <w:rsid w:val="004D2AF0"/>
    <w:rsid w:val="004D3A7D"/>
    <w:rsid w:val="004D6E59"/>
    <w:rsid w:val="004D78A4"/>
    <w:rsid w:val="004E1C26"/>
    <w:rsid w:val="004E4488"/>
    <w:rsid w:val="004F20D9"/>
    <w:rsid w:val="004F25D2"/>
    <w:rsid w:val="004F2ADF"/>
    <w:rsid w:val="004F4386"/>
    <w:rsid w:val="004F55FD"/>
    <w:rsid w:val="005020FE"/>
    <w:rsid w:val="005063CE"/>
    <w:rsid w:val="00514861"/>
    <w:rsid w:val="00517A39"/>
    <w:rsid w:val="00521743"/>
    <w:rsid w:val="0052200F"/>
    <w:rsid w:val="005254D2"/>
    <w:rsid w:val="005256B4"/>
    <w:rsid w:val="005308AB"/>
    <w:rsid w:val="00530EC5"/>
    <w:rsid w:val="005329C8"/>
    <w:rsid w:val="0053387A"/>
    <w:rsid w:val="005412B4"/>
    <w:rsid w:val="00541415"/>
    <w:rsid w:val="00541CFF"/>
    <w:rsid w:val="00541E23"/>
    <w:rsid w:val="005429B9"/>
    <w:rsid w:val="005438E4"/>
    <w:rsid w:val="005473FF"/>
    <w:rsid w:val="00551B32"/>
    <w:rsid w:val="005538D8"/>
    <w:rsid w:val="00553A21"/>
    <w:rsid w:val="00555475"/>
    <w:rsid w:val="00557553"/>
    <w:rsid w:val="005602AF"/>
    <w:rsid w:val="00560551"/>
    <w:rsid w:val="00560D9B"/>
    <w:rsid w:val="00561564"/>
    <w:rsid w:val="00564260"/>
    <w:rsid w:val="00564BBF"/>
    <w:rsid w:val="00564DC2"/>
    <w:rsid w:val="00570AC0"/>
    <w:rsid w:val="00570DA0"/>
    <w:rsid w:val="00572720"/>
    <w:rsid w:val="0057676E"/>
    <w:rsid w:val="0057792E"/>
    <w:rsid w:val="00582B25"/>
    <w:rsid w:val="00585048"/>
    <w:rsid w:val="00585814"/>
    <w:rsid w:val="0059250D"/>
    <w:rsid w:val="00594AE4"/>
    <w:rsid w:val="00594C2F"/>
    <w:rsid w:val="00595BDB"/>
    <w:rsid w:val="00596694"/>
    <w:rsid w:val="005A29EB"/>
    <w:rsid w:val="005A395B"/>
    <w:rsid w:val="005B09F9"/>
    <w:rsid w:val="005B4107"/>
    <w:rsid w:val="005B4AE5"/>
    <w:rsid w:val="005C15BB"/>
    <w:rsid w:val="005C4E58"/>
    <w:rsid w:val="005D266C"/>
    <w:rsid w:val="005D5AC5"/>
    <w:rsid w:val="005E197B"/>
    <w:rsid w:val="005E2A31"/>
    <w:rsid w:val="005E4C33"/>
    <w:rsid w:val="005F0749"/>
    <w:rsid w:val="005F2BFA"/>
    <w:rsid w:val="005F3395"/>
    <w:rsid w:val="005F3543"/>
    <w:rsid w:val="005F365A"/>
    <w:rsid w:val="005F66DA"/>
    <w:rsid w:val="00600E66"/>
    <w:rsid w:val="0060421C"/>
    <w:rsid w:val="00605F89"/>
    <w:rsid w:val="0061200C"/>
    <w:rsid w:val="00615587"/>
    <w:rsid w:val="00615CE5"/>
    <w:rsid w:val="00617B50"/>
    <w:rsid w:val="00617EDB"/>
    <w:rsid w:val="00625F85"/>
    <w:rsid w:val="00630DF3"/>
    <w:rsid w:val="0063170D"/>
    <w:rsid w:val="00633233"/>
    <w:rsid w:val="00633237"/>
    <w:rsid w:val="00633B91"/>
    <w:rsid w:val="006344AA"/>
    <w:rsid w:val="006368A0"/>
    <w:rsid w:val="00637064"/>
    <w:rsid w:val="00641429"/>
    <w:rsid w:val="0064589F"/>
    <w:rsid w:val="0065030E"/>
    <w:rsid w:val="00651911"/>
    <w:rsid w:val="00651BF8"/>
    <w:rsid w:val="00652642"/>
    <w:rsid w:val="00654030"/>
    <w:rsid w:val="00656562"/>
    <w:rsid w:val="00657BB2"/>
    <w:rsid w:val="00660284"/>
    <w:rsid w:val="0066037D"/>
    <w:rsid w:val="006644DB"/>
    <w:rsid w:val="006677F4"/>
    <w:rsid w:val="006729B4"/>
    <w:rsid w:val="00672FD2"/>
    <w:rsid w:val="006747A3"/>
    <w:rsid w:val="00674E82"/>
    <w:rsid w:val="00676064"/>
    <w:rsid w:val="0068003E"/>
    <w:rsid w:val="006819E0"/>
    <w:rsid w:val="00683EF7"/>
    <w:rsid w:val="006855A0"/>
    <w:rsid w:val="00687433"/>
    <w:rsid w:val="00691F43"/>
    <w:rsid w:val="00692906"/>
    <w:rsid w:val="00695529"/>
    <w:rsid w:val="0069715A"/>
    <w:rsid w:val="006A09D9"/>
    <w:rsid w:val="006A1488"/>
    <w:rsid w:val="006A2C95"/>
    <w:rsid w:val="006A3312"/>
    <w:rsid w:val="006A546B"/>
    <w:rsid w:val="006A6CD9"/>
    <w:rsid w:val="006B747B"/>
    <w:rsid w:val="006BAC82"/>
    <w:rsid w:val="006C2BBA"/>
    <w:rsid w:val="006C4624"/>
    <w:rsid w:val="006C52AD"/>
    <w:rsid w:val="006C5A54"/>
    <w:rsid w:val="006D06CF"/>
    <w:rsid w:val="006D1B2B"/>
    <w:rsid w:val="006D24C1"/>
    <w:rsid w:val="006D4A21"/>
    <w:rsid w:val="006D5009"/>
    <w:rsid w:val="006E02CC"/>
    <w:rsid w:val="006E235D"/>
    <w:rsid w:val="006E2C63"/>
    <w:rsid w:val="006E2F81"/>
    <w:rsid w:val="006E3303"/>
    <w:rsid w:val="006E7ACE"/>
    <w:rsid w:val="006E7BE3"/>
    <w:rsid w:val="006E7E4D"/>
    <w:rsid w:val="006F54D7"/>
    <w:rsid w:val="006F5C9A"/>
    <w:rsid w:val="006F5FDE"/>
    <w:rsid w:val="00701AEE"/>
    <w:rsid w:val="00701FDB"/>
    <w:rsid w:val="007026E2"/>
    <w:rsid w:val="00704315"/>
    <w:rsid w:val="0071050D"/>
    <w:rsid w:val="00711BB9"/>
    <w:rsid w:val="00711CF0"/>
    <w:rsid w:val="007238DE"/>
    <w:rsid w:val="0072769A"/>
    <w:rsid w:val="00740C1F"/>
    <w:rsid w:val="007431F1"/>
    <w:rsid w:val="00746602"/>
    <w:rsid w:val="007502E6"/>
    <w:rsid w:val="00750972"/>
    <w:rsid w:val="00750F36"/>
    <w:rsid w:val="00756342"/>
    <w:rsid w:val="00757757"/>
    <w:rsid w:val="00761CA1"/>
    <w:rsid w:val="0076349E"/>
    <w:rsid w:val="00764A59"/>
    <w:rsid w:val="00764DDF"/>
    <w:rsid w:val="00770BE5"/>
    <w:rsid w:val="00771683"/>
    <w:rsid w:val="00775A58"/>
    <w:rsid w:val="00777305"/>
    <w:rsid w:val="0078603F"/>
    <w:rsid w:val="00790D9E"/>
    <w:rsid w:val="007A2846"/>
    <w:rsid w:val="007A5C21"/>
    <w:rsid w:val="007A666E"/>
    <w:rsid w:val="007A70DC"/>
    <w:rsid w:val="007B01FB"/>
    <w:rsid w:val="007B28FE"/>
    <w:rsid w:val="007B66D3"/>
    <w:rsid w:val="007C1333"/>
    <w:rsid w:val="007C3068"/>
    <w:rsid w:val="007C4D91"/>
    <w:rsid w:val="007C58B0"/>
    <w:rsid w:val="007D152B"/>
    <w:rsid w:val="007D1A9E"/>
    <w:rsid w:val="007D39E4"/>
    <w:rsid w:val="007D575C"/>
    <w:rsid w:val="007E633B"/>
    <w:rsid w:val="007E659A"/>
    <w:rsid w:val="007F1E4A"/>
    <w:rsid w:val="007F25FF"/>
    <w:rsid w:val="007F35F2"/>
    <w:rsid w:val="007F59F5"/>
    <w:rsid w:val="007F747D"/>
    <w:rsid w:val="00800A28"/>
    <w:rsid w:val="008026F0"/>
    <w:rsid w:val="00806B93"/>
    <w:rsid w:val="00806F67"/>
    <w:rsid w:val="008109B0"/>
    <w:rsid w:val="008138A0"/>
    <w:rsid w:val="00813ABD"/>
    <w:rsid w:val="00817A92"/>
    <w:rsid w:val="00817BF2"/>
    <w:rsid w:val="008203D5"/>
    <w:rsid w:val="0082307A"/>
    <w:rsid w:val="0082494F"/>
    <w:rsid w:val="00827B37"/>
    <w:rsid w:val="008403F6"/>
    <w:rsid w:val="00840C6A"/>
    <w:rsid w:val="00840D6A"/>
    <w:rsid w:val="00843AD4"/>
    <w:rsid w:val="00845792"/>
    <w:rsid w:val="0084579A"/>
    <w:rsid w:val="00845822"/>
    <w:rsid w:val="00857275"/>
    <w:rsid w:val="00861423"/>
    <w:rsid w:val="00863F02"/>
    <w:rsid w:val="0086520D"/>
    <w:rsid w:val="00865EBC"/>
    <w:rsid w:val="0086683E"/>
    <w:rsid w:val="00874E45"/>
    <w:rsid w:val="008765A5"/>
    <w:rsid w:val="00880B32"/>
    <w:rsid w:val="00884D8B"/>
    <w:rsid w:val="00895AEB"/>
    <w:rsid w:val="008960FD"/>
    <w:rsid w:val="00897E4A"/>
    <w:rsid w:val="008B00F3"/>
    <w:rsid w:val="008B0CC9"/>
    <w:rsid w:val="008B1044"/>
    <w:rsid w:val="008B3446"/>
    <w:rsid w:val="008B4DD6"/>
    <w:rsid w:val="008B6F0A"/>
    <w:rsid w:val="008C31AB"/>
    <w:rsid w:val="008D3F85"/>
    <w:rsid w:val="008D6CEF"/>
    <w:rsid w:val="008E73A5"/>
    <w:rsid w:val="008E78D9"/>
    <w:rsid w:val="008F35A4"/>
    <w:rsid w:val="008F3B64"/>
    <w:rsid w:val="008F60EE"/>
    <w:rsid w:val="008F6D57"/>
    <w:rsid w:val="008F784A"/>
    <w:rsid w:val="009008E3"/>
    <w:rsid w:val="0090231A"/>
    <w:rsid w:val="00903094"/>
    <w:rsid w:val="009044ED"/>
    <w:rsid w:val="0091060E"/>
    <w:rsid w:val="009111FB"/>
    <w:rsid w:val="009128BB"/>
    <w:rsid w:val="0092131D"/>
    <w:rsid w:val="0092402C"/>
    <w:rsid w:val="0092531B"/>
    <w:rsid w:val="00930FC7"/>
    <w:rsid w:val="009319D2"/>
    <w:rsid w:val="0093233A"/>
    <w:rsid w:val="009335AA"/>
    <w:rsid w:val="00937FFD"/>
    <w:rsid w:val="00941008"/>
    <w:rsid w:val="00942701"/>
    <w:rsid w:val="00944AD0"/>
    <w:rsid w:val="00946C08"/>
    <w:rsid w:val="00947321"/>
    <w:rsid w:val="00951BBE"/>
    <w:rsid w:val="00951C0A"/>
    <w:rsid w:val="0095325E"/>
    <w:rsid w:val="00961487"/>
    <w:rsid w:val="00961867"/>
    <w:rsid w:val="00974725"/>
    <w:rsid w:val="0097569A"/>
    <w:rsid w:val="009826F2"/>
    <w:rsid w:val="00983486"/>
    <w:rsid w:val="00983CCF"/>
    <w:rsid w:val="009841BC"/>
    <w:rsid w:val="00984BC1"/>
    <w:rsid w:val="00996330"/>
    <w:rsid w:val="009A2B68"/>
    <w:rsid w:val="009A553A"/>
    <w:rsid w:val="009A5D22"/>
    <w:rsid w:val="009B254B"/>
    <w:rsid w:val="009B288B"/>
    <w:rsid w:val="009B419A"/>
    <w:rsid w:val="009B5858"/>
    <w:rsid w:val="009C1813"/>
    <w:rsid w:val="009C4BA8"/>
    <w:rsid w:val="009C4EE0"/>
    <w:rsid w:val="009D1822"/>
    <w:rsid w:val="009D3985"/>
    <w:rsid w:val="009D42FA"/>
    <w:rsid w:val="009D5502"/>
    <w:rsid w:val="009D5A10"/>
    <w:rsid w:val="009E0732"/>
    <w:rsid w:val="009F0782"/>
    <w:rsid w:val="009F12D6"/>
    <w:rsid w:val="009F363F"/>
    <w:rsid w:val="009F3D11"/>
    <w:rsid w:val="009F6625"/>
    <w:rsid w:val="009F7DD2"/>
    <w:rsid w:val="00A01034"/>
    <w:rsid w:val="00A061E0"/>
    <w:rsid w:val="00A06B95"/>
    <w:rsid w:val="00A075D1"/>
    <w:rsid w:val="00A07B2B"/>
    <w:rsid w:val="00A12C70"/>
    <w:rsid w:val="00A144FC"/>
    <w:rsid w:val="00A14EA0"/>
    <w:rsid w:val="00A177AB"/>
    <w:rsid w:val="00A22EFA"/>
    <w:rsid w:val="00A270CF"/>
    <w:rsid w:val="00A27752"/>
    <w:rsid w:val="00A278BA"/>
    <w:rsid w:val="00A30E68"/>
    <w:rsid w:val="00A310D7"/>
    <w:rsid w:val="00A3327D"/>
    <w:rsid w:val="00A33550"/>
    <w:rsid w:val="00A379A9"/>
    <w:rsid w:val="00A4103A"/>
    <w:rsid w:val="00A514FB"/>
    <w:rsid w:val="00A52613"/>
    <w:rsid w:val="00A52CC2"/>
    <w:rsid w:val="00A531FB"/>
    <w:rsid w:val="00A55D8F"/>
    <w:rsid w:val="00A567CB"/>
    <w:rsid w:val="00A57930"/>
    <w:rsid w:val="00A61095"/>
    <w:rsid w:val="00A62221"/>
    <w:rsid w:val="00A66D71"/>
    <w:rsid w:val="00A679D4"/>
    <w:rsid w:val="00A7181C"/>
    <w:rsid w:val="00A74B46"/>
    <w:rsid w:val="00A77CD7"/>
    <w:rsid w:val="00A84C91"/>
    <w:rsid w:val="00A90886"/>
    <w:rsid w:val="00A90FA2"/>
    <w:rsid w:val="00A917A1"/>
    <w:rsid w:val="00A9234B"/>
    <w:rsid w:val="00A9330D"/>
    <w:rsid w:val="00A93328"/>
    <w:rsid w:val="00A93493"/>
    <w:rsid w:val="00A94594"/>
    <w:rsid w:val="00A95BB0"/>
    <w:rsid w:val="00A970D3"/>
    <w:rsid w:val="00AA28BA"/>
    <w:rsid w:val="00AA39A4"/>
    <w:rsid w:val="00AA4250"/>
    <w:rsid w:val="00AA6596"/>
    <w:rsid w:val="00AB0E3F"/>
    <w:rsid w:val="00AB3817"/>
    <w:rsid w:val="00AB4FE9"/>
    <w:rsid w:val="00AB76EA"/>
    <w:rsid w:val="00AB7FAD"/>
    <w:rsid w:val="00AC0711"/>
    <w:rsid w:val="00AC29F0"/>
    <w:rsid w:val="00AC3135"/>
    <w:rsid w:val="00AC5C96"/>
    <w:rsid w:val="00AD16E0"/>
    <w:rsid w:val="00AD1D8B"/>
    <w:rsid w:val="00AD3B03"/>
    <w:rsid w:val="00AE3C81"/>
    <w:rsid w:val="00AE558C"/>
    <w:rsid w:val="00AE5886"/>
    <w:rsid w:val="00AE6D1D"/>
    <w:rsid w:val="00AF0AFE"/>
    <w:rsid w:val="00AF5DDE"/>
    <w:rsid w:val="00B03C80"/>
    <w:rsid w:val="00B0639C"/>
    <w:rsid w:val="00B11AC8"/>
    <w:rsid w:val="00B11D1F"/>
    <w:rsid w:val="00B14616"/>
    <w:rsid w:val="00B15D4A"/>
    <w:rsid w:val="00B171BB"/>
    <w:rsid w:val="00B17D1E"/>
    <w:rsid w:val="00B20399"/>
    <w:rsid w:val="00B24CB4"/>
    <w:rsid w:val="00B25312"/>
    <w:rsid w:val="00B26754"/>
    <w:rsid w:val="00B3012E"/>
    <w:rsid w:val="00B30A53"/>
    <w:rsid w:val="00B30E1D"/>
    <w:rsid w:val="00B40A38"/>
    <w:rsid w:val="00B42E4D"/>
    <w:rsid w:val="00B433A4"/>
    <w:rsid w:val="00B466E9"/>
    <w:rsid w:val="00B52234"/>
    <w:rsid w:val="00B53823"/>
    <w:rsid w:val="00B53B1A"/>
    <w:rsid w:val="00B70A20"/>
    <w:rsid w:val="00B75E74"/>
    <w:rsid w:val="00B771C9"/>
    <w:rsid w:val="00B82435"/>
    <w:rsid w:val="00B8285D"/>
    <w:rsid w:val="00B83AD3"/>
    <w:rsid w:val="00B85205"/>
    <w:rsid w:val="00B853CD"/>
    <w:rsid w:val="00B85C38"/>
    <w:rsid w:val="00B863B7"/>
    <w:rsid w:val="00B86C02"/>
    <w:rsid w:val="00B91481"/>
    <w:rsid w:val="00BA04C6"/>
    <w:rsid w:val="00BA2111"/>
    <w:rsid w:val="00BA4165"/>
    <w:rsid w:val="00BA4A49"/>
    <w:rsid w:val="00BA6276"/>
    <w:rsid w:val="00BB1DFC"/>
    <w:rsid w:val="00BB508B"/>
    <w:rsid w:val="00BB535D"/>
    <w:rsid w:val="00BB5E4C"/>
    <w:rsid w:val="00BB6C40"/>
    <w:rsid w:val="00BB7C30"/>
    <w:rsid w:val="00BB7FD7"/>
    <w:rsid w:val="00BC2020"/>
    <w:rsid w:val="00BC3ED7"/>
    <w:rsid w:val="00BC6E39"/>
    <w:rsid w:val="00BD00B6"/>
    <w:rsid w:val="00BD101D"/>
    <w:rsid w:val="00BD2C40"/>
    <w:rsid w:val="00BE77E0"/>
    <w:rsid w:val="00BE7938"/>
    <w:rsid w:val="00BF04DC"/>
    <w:rsid w:val="00BF22E8"/>
    <w:rsid w:val="00C00E36"/>
    <w:rsid w:val="00C04E2F"/>
    <w:rsid w:val="00C078D7"/>
    <w:rsid w:val="00C07C19"/>
    <w:rsid w:val="00C080F8"/>
    <w:rsid w:val="00C131CC"/>
    <w:rsid w:val="00C22E59"/>
    <w:rsid w:val="00C2311B"/>
    <w:rsid w:val="00C231D5"/>
    <w:rsid w:val="00C27D59"/>
    <w:rsid w:val="00C30C9B"/>
    <w:rsid w:val="00C3127B"/>
    <w:rsid w:val="00C31FAE"/>
    <w:rsid w:val="00C35E9A"/>
    <w:rsid w:val="00C3649D"/>
    <w:rsid w:val="00C422E6"/>
    <w:rsid w:val="00C427E6"/>
    <w:rsid w:val="00C44894"/>
    <w:rsid w:val="00C50E44"/>
    <w:rsid w:val="00C55D8B"/>
    <w:rsid w:val="00C56227"/>
    <w:rsid w:val="00C571FF"/>
    <w:rsid w:val="00C57E71"/>
    <w:rsid w:val="00C61D78"/>
    <w:rsid w:val="00C638E6"/>
    <w:rsid w:val="00C6685F"/>
    <w:rsid w:val="00C71C75"/>
    <w:rsid w:val="00C722EC"/>
    <w:rsid w:val="00C72BA9"/>
    <w:rsid w:val="00C73047"/>
    <w:rsid w:val="00C77CBD"/>
    <w:rsid w:val="00C80E8F"/>
    <w:rsid w:val="00C8200D"/>
    <w:rsid w:val="00C853A5"/>
    <w:rsid w:val="00C9009E"/>
    <w:rsid w:val="00C922FB"/>
    <w:rsid w:val="00C93412"/>
    <w:rsid w:val="00C9397C"/>
    <w:rsid w:val="00C94D8E"/>
    <w:rsid w:val="00C95043"/>
    <w:rsid w:val="00C95EA7"/>
    <w:rsid w:val="00C9684E"/>
    <w:rsid w:val="00C973FE"/>
    <w:rsid w:val="00CA19DA"/>
    <w:rsid w:val="00CA2B41"/>
    <w:rsid w:val="00CA3C1D"/>
    <w:rsid w:val="00CA4D07"/>
    <w:rsid w:val="00CB0E55"/>
    <w:rsid w:val="00CB23D2"/>
    <w:rsid w:val="00CC3C16"/>
    <w:rsid w:val="00CC555C"/>
    <w:rsid w:val="00CC5C28"/>
    <w:rsid w:val="00CC6D46"/>
    <w:rsid w:val="00CD06EA"/>
    <w:rsid w:val="00CD163C"/>
    <w:rsid w:val="00CD2C78"/>
    <w:rsid w:val="00CD30E1"/>
    <w:rsid w:val="00CD379E"/>
    <w:rsid w:val="00CD4A10"/>
    <w:rsid w:val="00CE25F1"/>
    <w:rsid w:val="00CE378B"/>
    <w:rsid w:val="00CE38E5"/>
    <w:rsid w:val="00CE7A84"/>
    <w:rsid w:val="00CF700F"/>
    <w:rsid w:val="00D009A4"/>
    <w:rsid w:val="00D029B6"/>
    <w:rsid w:val="00D14D55"/>
    <w:rsid w:val="00D15453"/>
    <w:rsid w:val="00D16EC1"/>
    <w:rsid w:val="00D1790E"/>
    <w:rsid w:val="00D20C13"/>
    <w:rsid w:val="00D21C19"/>
    <w:rsid w:val="00D264BB"/>
    <w:rsid w:val="00D27B95"/>
    <w:rsid w:val="00D30E2D"/>
    <w:rsid w:val="00D31E74"/>
    <w:rsid w:val="00D32A22"/>
    <w:rsid w:val="00D32BC0"/>
    <w:rsid w:val="00D36628"/>
    <w:rsid w:val="00D3708B"/>
    <w:rsid w:val="00D4218A"/>
    <w:rsid w:val="00D43D44"/>
    <w:rsid w:val="00D44C41"/>
    <w:rsid w:val="00D45953"/>
    <w:rsid w:val="00D51671"/>
    <w:rsid w:val="00D5730D"/>
    <w:rsid w:val="00D61B56"/>
    <w:rsid w:val="00D6490B"/>
    <w:rsid w:val="00D75FC1"/>
    <w:rsid w:val="00D82DC3"/>
    <w:rsid w:val="00D84270"/>
    <w:rsid w:val="00D87C06"/>
    <w:rsid w:val="00D90C53"/>
    <w:rsid w:val="00D919F1"/>
    <w:rsid w:val="00D92FE8"/>
    <w:rsid w:val="00D93AA7"/>
    <w:rsid w:val="00D94BDF"/>
    <w:rsid w:val="00D968B7"/>
    <w:rsid w:val="00D96D74"/>
    <w:rsid w:val="00DA024B"/>
    <w:rsid w:val="00DA191E"/>
    <w:rsid w:val="00DA4046"/>
    <w:rsid w:val="00DA5C0B"/>
    <w:rsid w:val="00DA7B21"/>
    <w:rsid w:val="00DB0FD9"/>
    <w:rsid w:val="00DB1DBD"/>
    <w:rsid w:val="00DB721B"/>
    <w:rsid w:val="00DC317B"/>
    <w:rsid w:val="00DC33F2"/>
    <w:rsid w:val="00DC3863"/>
    <w:rsid w:val="00DC4B8D"/>
    <w:rsid w:val="00DC57A4"/>
    <w:rsid w:val="00DC6B0E"/>
    <w:rsid w:val="00DD10ED"/>
    <w:rsid w:val="00DD6030"/>
    <w:rsid w:val="00DD73BA"/>
    <w:rsid w:val="00DE1316"/>
    <w:rsid w:val="00DE18D2"/>
    <w:rsid w:val="00DE4DCA"/>
    <w:rsid w:val="00DE7FF9"/>
    <w:rsid w:val="00DF0AFE"/>
    <w:rsid w:val="00DF168B"/>
    <w:rsid w:val="00DF1B57"/>
    <w:rsid w:val="00DF668C"/>
    <w:rsid w:val="00DF6A40"/>
    <w:rsid w:val="00E00BF9"/>
    <w:rsid w:val="00E01813"/>
    <w:rsid w:val="00E055F5"/>
    <w:rsid w:val="00E05BAD"/>
    <w:rsid w:val="00E05E32"/>
    <w:rsid w:val="00E05F7C"/>
    <w:rsid w:val="00E140E8"/>
    <w:rsid w:val="00E20031"/>
    <w:rsid w:val="00E25B18"/>
    <w:rsid w:val="00E352A6"/>
    <w:rsid w:val="00E37EB1"/>
    <w:rsid w:val="00E419D2"/>
    <w:rsid w:val="00E466B4"/>
    <w:rsid w:val="00E46983"/>
    <w:rsid w:val="00E50538"/>
    <w:rsid w:val="00E51FAC"/>
    <w:rsid w:val="00E566A6"/>
    <w:rsid w:val="00E579EB"/>
    <w:rsid w:val="00E61403"/>
    <w:rsid w:val="00E61EEF"/>
    <w:rsid w:val="00E701C3"/>
    <w:rsid w:val="00E719EC"/>
    <w:rsid w:val="00E74978"/>
    <w:rsid w:val="00E9095E"/>
    <w:rsid w:val="00E90F83"/>
    <w:rsid w:val="00E91EF3"/>
    <w:rsid w:val="00E94E09"/>
    <w:rsid w:val="00E9555F"/>
    <w:rsid w:val="00E95D54"/>
    <w:rsid w:val="00EA38FC"/>
    <w:rsid w:val="00EA706C"/>
    <w:rsid w:val="00EA708C"/>
    <w:rsid w:val="00EB0E1F"/>
    <w:rsid w:val="00EB4344"/>
    <w:rsid w:val="00EB49B3"/>
    <w:rsid w:val="00EB5EFD"/>
    <w:rsid w:val="00EB7665"/>
    <w:rsid w:val="00ED344E"/>
    <w:rsid w:val="00ED5D56"/>
    <w:rsid w:val="00EE0280"/>
    <w:rsid w:val="00EE17EB"/>
    <w:rsid w:val="00EE388B"/>
    <w:rsid w:val="00EE4924"/>
    <w:rsid w:val="00EE7291"/>
    <w:rsid w:val="00EF2FFD"/>
    <w:rsid w:val="00EF45C0"/>
    <w:rsid w:val="00EF48CD"/>
    <w:rsid w:val="00EF5BBF"/>
    <w:rsid w:val="00EF78D3"/>
    <w:rsid w:val="00F01A5A"/>
    <w:rsid w:val="00F02DFB"/>
    <w:rsid w:val="00F04ED6"/>
    <w:rsid w:val="00F066A8"/>
    <w:rsid w:val="00F069A0"/>
    <w:rsid w:val="00F11157"/>
    <w:rsid w:val="00F12665"/>
    <w:rsid w:val="00F13466"/>
    <w:rsid w:val="00F13926"/>
    <w:rsid w:val="00F15033"/>
    <w:rsid w:val="00F167DF"/>
    <w:rsid w:val="00F209E7"/>
    <w:rsid w:val="00F2363C"/>
    <w:rsid w:val="00F2631A"/>
    <w:rsid w:val="00F30D73"/>
    <w:rsid w:val="00F428CD"/>
    <w:rsid w:val="00F42DD5"/>
    <w:rsid w:val="00F42E3F"/>
    <w:rsid w:val="00F433B6"/>
    <w:rsid w:val="00F43D2F"/>
    <w:rsid w:val="00F52ED3"/>
    <w:rsid w:val="00F52EE2"/>
    <w:rsid w:val="00F5348D"/>
    <w:rsid w:val="00F53C00"/>
    <w:rsid w:val="00F53D7D"/>
    <w:rsid w:val="00F53EAD"/>
    <w:rsid w:val="00F5611E"/>
    <w:rsid w:val="00F56254"/>
    <w:rsid w:val="00F562A8"/>
    <w:rsid w:val="00F57F73"/>
    <w:rsid w:val="00F60200"/>
    <w:rsid w:val="00F624F8"/>
    <w:rsid w:val="00F630DA"/>
    <w:rsid w:val="00F6452C"/>
    <w:rsid w:val="00F64675"/>
    <w:rsid w:val="00F64ACF"/>
    <w:rsid w:val="00F64D48"/>
    <w:rsid w:val="00F66651"/>
    <w:rsid w:val="00F67CC4"/>
    <w:rsid w:val="00F71212"/>
    <w:rsid w:val="00F749DA"/>
    <w:rsid w:val="00F77937"/>
    <w:rsid w:val="00F8142F"/>
    <w:rsid w:val="00F82488"/>
    <w:rsid w:val="00F82A12"/>
    <w:rsid w:val="00F82CE8"/>
    <w:rsid w:val="00F83008"/>
    <w:rsid w:val="00F833AA"/>
    <w:rsid w:val="00F914FA"/>
    <w:rsid w:val="00F953E6"/>
    <w:rsid w:val="00F95406"/>
    <w:rsid w:val="00F97FD2"/>
    <w:rsid w:val="00FA008E"/>
    <w:rsid w:val="00FA16F8"/>
    <w:rsid w:val="00FA4494"/>
    <w:rsid w:val="00FC09BF"/>
    <w:rsid w:val="00FC446C"/>
    <w:rsid w:val="00FC472D"/>
    <w:rsid w:val="00FC7BDB"/>
    <w:rsid w:val="00FD091F"/>
    <w:rsid w:val="00FD1749"/>
    <w:rsid w:val="00FD705E"/>
    <w:rsid w:val="00FF6177"/>
    <w:rsid w:val="00FF62B6"/>
    <w:rsid w:val="00FF732E"/>
    <w:rsid w:val="00FF7715"/>
    <w:rsid w:val="0137C178"/>
    <w:rsid w:val="0147882C"/>
    <w:rsid w:val="017554C2"/>
    <w:rsid w:val="017A220C"/>
    <w:rsid w:val="01A8B294"/>
    <w:rsid w:val="01D4229B"/>
    <w:rsid w:val="0211F036"/>
    <w:rsid w:val="023DDC75"/>
    <w:rsid w:val="0249FD0D"/>
    <w:rsid w:val="02901648"/>
    <w:rsid w:val="031FE5EB"/>
    <w:rsid w:val="03743B11"/>
    <w:rsid w:val="03F77547"/>
    <w:rsid w:val="0417A666"/>
    <w:rsid w:val="04769D2E"/>
    <w:rsid w:val="04845FA0"/>
    <w:rsid w:val="0492789E"/>
    <w:rsid w:val="04AEBF22"/>
    <w:rsid w:val="04EBA071"/>
    <w:rsid w:val="053F6B82"/>
    <w:rsid w:val="0559B289"/>
    <w:rsid w:val="055A2E6C"/>
    <w:rsid w:val="05811A61"/>
    <w:rsid w:val="059E767F"/>
    <w:rsid w:val="05B18854"/>
    <w:rsid w:val="05B49C58"/>
    <w:rsid w:val="05DC9C42"/>
    <w:rsid w:val="05EFB618"/>
    <w:rsid w:val="060BCC37"/>
    <w:rsid w:val="06168005"/>
    <w:rsid w:val="0661DE22"/>
    <w:rsid w:val="0661F3EB"/>
    <w:rsid w:val="069EAA48"/>
    <w:rsid w:val="06AACB7B"/>
    <w:rsid w:val="06F9C861"/>
    <w:rsid w:val="07CC0237"/>
    <w:rsid w:val="07DF1D2B"/>
    <w:rsid w:val="07F1153E"/>
    <w:rsid w:val="07F5D00A"/>
    <w:rsid w:val="08141161"/>
    <w:rsid w:val="081F3CE7"/>
    <w:rsid w:val="08456D06"/>
    <w:rsid w:val="08700D63"/>
    <w:rsid w:val="087B39EE"/>
    <w:rsid w:val="08800585"/>
    <w:rsid w:val="08B077D6"/>
    <w:rsid w:val="08B98C87"/>
    <w:rsid w:val="08E5ECAA"/>
    <w:rsid w:val="0936CD68"/>
    <w:rsid w:val="09A5FAE3"/>
    <w:rsid w:val="09AB20BD"/>
    <w:rsid w:val="09CCEE85"/>
    <w:rsid w:val="09D4DD4D"/>
    <w:rsid w:val="0A072D13"/>
    <w:rsid w:val="0A1D3F81"/>
    <w:rsid w:val="0A71B170"/>
    <w:rsid w:val="0A71F529"/>
    <w:rsid w:val="0A78BE36"/>
    <w:rsid w:val="0A9FF977"/>
    <w:rsid w:val="0ABBFDD6"/>
    <w:rsid w:val="0ADA2333"/>
    <w:rsid w:val="0B1C773B"/>
    <w:rsid w:val="0B445C0D"/>
    <w:rsid w:val="0B9A4BE2"/>
    <w:rsid w:val="0BAD58D3"/>
    <w:rsid w:val="0BB08F52"/>
    <w:rsid w:val="0BBB2375"/>
    <w:rsid w:val="0BFB4576"/>
    <w:rsid w:val="0C1EB634"/>
    <w:rsid w:val="0C56124C"/>
    <w:rsid w:val="0C5E74C3"/>
    <w:rsid w:val="0C68C81F"/>
    <w:rsid w:val="0C73FAA2"/>
    <w:rsid w:val="0C84648A"/>
    <w:rsid w:val="0C8CB2CD"/>
    <w:rsid w:val="0C9471BD"/>
    <w:rsid w:val="0C9DC698"/>
    <w:rsid w:val="0CF9BB51"/>
    <w:rsid w:val="0D1E01DD"/>
    <w:rsid w:val="0D66F503"/>
    <w:rsid w:val="0D97D970"/>
    <w:rsid w:val="0DDC91D3"/>
    <w:rsid w:val="0E459AA3"/>
    <w:rsid w:val="0E5C07DA"/>
    <w:rsid w:val="0E7273FC"/>
    <w:rsid w:val="0E980EE3"/>
    <w:rsid w:val="0EA15DB9"/>
    <w:rsid w:val="0EC63B85"/>
    <w:rsid w:val="0ED1B830"/>
    <w:rsid w:val="0ED4B223"/>
    <w:rsid w:val="0EFF6532"/>
    <w:rsid w:val="0F522C36"/>
    <w:rsid w:val="0F9C78E0"/>
    <w:rsid w:val="0FBA2B97"/>
    <w:rsid w:val="0FEEBDA6"/>
    <w:rsid w:val="10358D9C"/>
    <w:rsid w:val="103665AC"/>
    <w:rsid w:val="105E10D2"/>
    <w:rsid w:val="108CB5C2"/>
    <w:rsid w:val="112013B2"/>
    <w:rsid w:val="112E8AFD"/>
    <w:rsid w:val="1145B964"/>
    <w:rsid w:val="114D822F"/>
    <w:rsid w:val="1169F50F"/>
    <w:rsid w:val="118EFDCC"/>
    <w:rsid w:val="11969B74"/>
    <w:rsid w:val="11E8B7BE"/>
    <w:rsid w:val="1205C170"/>
    <w:rsid w:val="12496265"/>
    <w:rsid w:val="1275DD1F"/>
    <w:rsid w:val="128B08B2"/>
    <w:rsid w:val="12948B7E"/>
    <w:rsid w:val="12F48388"/>
    <w:rsid w:val="130A34AC"/>
    <w:rsid w:val="133FA7E4"/>
    <w:rsid w:val="1377FC4A"/>
    <w:rsid w:val="1392EA8F"/>
    <w:rsid w:val="1399445E"/>
    <w:rsid w:val="140278E1"/>
    <w:rsid w:val="142F6CCF"/>
    <w:rsid w:val="143A68E5"/>
    <w:rsid w:val="146C4218"/>
    <w:rsid w:val="14BAA173"/>
    <w:rsid w:val="15669D5F"/>
    <w:rsid w:val="1570482D"/>
    <w:rsid w:val="15994D15"/>
    <w:rsid w:val="15AC1419"/>
    <w:rsid w:val="15ADD069"/>
    <w:rsid w:val="15C17059"/>
    <w:rsid w:val="15F3AA5E"/>
    <w:rsid w:val="15F87558"/>
    <w:rsid w:val="1604E66E"/>
    <w:rsid w:val="1613A5FD"/>
    <w:rsid w:val="1617C0B5"/>
    <w:rsid w:val="16259B6D"/>
    <w:rsid w:val="163EEBCF"/>
    <w:rsid w:val="165B166E"/>
    <w:rsid w:val="166713C7"/>
    <w:rsid w:val="1697DDE1"/>
    <w:rsid w:val="16A6FB6A"/>
    <w:rsid w:val="16ACDD1E"/>
    <w:rsid w:val="16CAD3DF"/>
    <w:rsid w:val="16E4E613"/>
    <w:rsid w:val="16E72093"/>
    <w:rsid w:val="1726651E"/>
    <w:rsid w:val="1727BE4E"/>
    <w:rsid w:val="174CD018"/>
    <w:rsid w:val="17DBB194"/>
    <w:rsid w:val="17E69E13"/>
    <w:rsid w:val="17E82A20"/>
    <w:rsid w:val="17EA7A0D"/>
    <w:rsid w:val="18352759"/>
    <w:rsid w:val="183F16E0"/>
    <w:rsid w:val="1850C5AD"/>
    <w:rsid w:val="18749FDD"/>
    <w:rsid w:val="187D9AE4"/>
    <w:rsid w:val="187DCEDA"/>
    <w:rsid w:val="18BB23EB"/>
    <w:rsid w:val="18E8B6F1"/>
    <w:rsid w:val="18EA81A1"/>
    <w:rsid w:val="18F6E454"/>
    <w:rsid w:val="191F0B04"/>
    <w:rsid w:val="1941DB1B"/>
    <w:rsid w:val="1972C626"/>
    <w:rsid w:val="197456DA"/>
    <w:rsid w:val="1975C631"/>
    <w:rsid w:val="197E6B6C"/>
    <w:rsid w:val="198110B2"/>
    <w:rsid w:val="199C8290"/>
    <w:rsid w:val="199DE8C1"/>
    <w:rsid w:val="19D3514E"/>
    <w:rsid w:val="1A01775E"/>
    <w:rsid w:val="1A091486"/>
    <w:rsid w:val="1A0FF4A9"/>
    <w:rsid w:val="1A19D81B"/>
    <w:rsid w:val="1A3637C8"/>
    <w:rsid w:val="1AD441E9"/>
    <w:rsid w:val="1AF43DE7"/>
    <w:rsid w:val="1B0619BD"/>
    <w:rsid w:val="1B1DA25F"/>
    <w:rsid w:val="1B87046F"/>
    <w:rsid w:val="1BF37FFB"/>
    <w:rsid w:val="1C0E987A"/>
    <w:rsid w:val="1C201909"/>
    <w:rsid w:val="1C53988F"/>
    <w:rsid w:val="1C5AF163"/>
    <w:rsid w:val="1C94BE15"/>
    <w:rsid w:val="1D2F0EC9"/>
    <w:rsid w:val="1D359605"/>
    <w:rsid w:val="1D3F0B81"/>
    <w:rsid w:val="1D532403"/>
    <w:rsid w:val="1DB971C7"/>
    <w:rsid w:val="1DC0A4A0"/>
    <w:rsid w:val="1DEC4061"/>
    <w:rsid w:val="1DF82EAF"/>
    <w:rsid w:val="1E16B07C"/>
    <w:rsid w:val="1E2D0559"/>
    <w:rsid w:val="1E478D8A"/>
    <w:rsid w:val="1E54DBBF"/>
    <w:rsid w:val="1ED4C9D8"/>
    <w:rsid w:val="1EEB185D"/>
    <w:rsid w:val="1EF51B12"/>
    <w:rsid w:val="1F020292"/>
    <w:rsid w:val="1F05F9A4"/>
    <w:rsid w:val="1F3000D2"/>
    <w:rsid w:val="1F49476A"/>
    <w:rsid w:val="1F69D966"/>
    <w:rsid w:val="1F96AB8B"/>
    <w:rsid w:val="1FB9BC39"/>
    <w:rsid w:val="2024C559"/>
    <w:rsid w:val="20788F29"/>
    <w:rsid w:val="209F10FB"/>
    <w:rsid w:val="20D17CBA"/>
    <w:rsid w:val="20F39E52"/>
    <w:rsid w:val="21039D32"/>
    <w:rsid w:val="2109950F"/>
    <w:rsid w:val="211E84CC"/>
    <w:rsid w:val="21252927"/>
    <w:rsid w:val="212BB98E"/>
    <w:rsid w:val="214C3AA8"/>
    <w:rsid w:val="2184048D"/>
    <w:rsid w:val="21876C14"/>
    <w:rsid w:val="21F18C81"/>
    <w:rsid w:val="221B9A97"/>
    <w:rsid w:val="22458FD5"/>
    <w:rsid w:val="226AE723"/>
    <w:rsid w:val="23133F7C"/>
    <w:rsid w:val="2330F986"/>
    <w:rsid w:val="23582DFE"/>
    <w:rsid w:val="235C8EC2"/>
    <w:rsid w:val="23AA88EF"/>
    <w:rsid w:val="23DFFD6F"/>
    <w:rsid w:val="23FA1908"/>
    <w:rsid w:val="2446617B"/>
    <w:rsid w:val="24918E8E"/>
    <w:rsid w:val="24A7B72E"/>
    <w:rsid w:val="24D45817"/>
    <w:rsid w:val="2545A7AC"/>
    <w:rsid w:val="255F11FA"/>
    <w:rsid w:val="256AC3A3"/>
    <w:rsid w:val="2572CDC2"/>
    <w:rsid w:val="257DCB59"/>
    <w:rsid w:val="2591532B"/>
    <w:rsid w:val="25E7A427"/>
    <w:rsid w:val="25FA48DD"/>
    <w:rsid w:val="26013C09"/>
    <w:rsid w:val="26222272"/>
    <w:rsid w:val="262A4E85"/>
    <w:rsid w:val="2645C6E5"/>
    <w:rsid w:val="2646A87B"/>
    <w:rsid w:val="26506A23"/>
    <w:rsid w:val="267ACD78"/>
    <w:rsid w:val="269DBF4B"/>
    <w:rsid w:val="26BC85E5"/>
    <w:rsid w:val="26C6C3F3"/>
    <w:rsid w:val="26CAA55F"/>
    <w:rsid w:val="26F09802"/>
    <w:rsid w:val="270F8FBB"/>
    <w:rsid w:val="274D607C"/>
    <w:rsid w:val="2758FFB5"/>
    <w:rsid w:val="276A845B"/>
    <w:rsid w:val="277A816E"/>
    <w:rsid w:val="2781E93C"/>
    <w:rsid w:val="27881F4B"/>
    <w:rsid w:val="279679AB"/>
    <w:rsid w:val="28400BFE"/>
    <w:rsid w:val="284D602D"/>
    <w:rsid w:val="285EE0F5"/>
    <w:rsid w:val="288CE6AE"/>
    <w:rsid w:val="28C19EC8"/>
    <w:rsid w:val="28C34BB8"/>
    <w:rsid w:val="28CA3E54"/>
    <w:rsid w:val="28D5FC7F"/>
    <w:rsid w:val="290AF5F6"/>
    <w:rsid w:val="29186D64"/>
    <w:rsid w:val="29330FA0"/>
    <w:rsid w:val="298D9D41"/>
    <w:rsid w:val="29D69505"/>
    <w:rsid w:val="29D99068"/>
    <w:rsid w:val="29FE6787"/>
    <w:rsid w:val="2A005617"/>
    <w:rsid w:val="2A1D9BD0"/>
    <w:rsid w:val="2A263D04"/>
    <w:rsid w:val="2ADA062E"/>
    <w:rsid w:val="2B144543"/>
    <w:rsid w:val="2B253B7F"/>
    <w:rsid w:val="2B3088D8"/>
    <w:rsid w:val="2B57DB83"/>
    <w:rsid w:val="2B8A684A"/>
    <w:rsid w:val="2BA5B459"/>
    <w:rsid w:val="2C3AE1C7"/>
    <w:rsid w:val="2C903C94"/>
    <w:rsid w:val="2CA0842A"/>
    <w:rsid w:val="2CECDBCF"/>
    <w:rsid w:val="2DC5B4D1"/>
    <w:rsid w:val="2DCE52D3"/>
    <w:rsid w:val="2E0EDE7F"/>
    <w:rsid w:val="2E4930D6"/>
    <w:rsid w:val="2E51C8EE"/>
    <w:rsid w:val="2E53BDC0"/>
    <w:rsid w:val="2E7C9831"/>
    <w:rsid w:val="2E901223"/>
    <w:rsid w:val="2EAC43DC"/>
    <w:rsid w:val="2EDF5CC6"/>
    <w:rsid w:val="2EF65260"/>
    <w:rsid w:val="2F02822A"/>
    <w:rsid w:val="2F1538CC"/>
    <w:rsid w:val="2F774BEF"/>
    <w:rsid w:val="2F77E5C6"/>
    <w:rsid w:val="301FC00B"/>
    <w:rsid w:val="30352D8F"/>
    <w:rsid w:val="308959D2"/>
    <w:rsid w:val="309060BC"/>
    <w:rsid w:val="309B551F"/>
    <w:rsid w:val="30B9D13B"/>
    <w:rsid w:val="310EBFB8"/>
    <w:rsid w:val="3136670D"/>
    <w:rsid w:val="3146E8B8"/>
    <w:rsid w:val="3166C9DF"/>
    <w:rsid w:val="31727E92"/>
    <w:rsid w:val="31794377"/>
    <w:rsid w:val="3180175E"/>
    <w:rsid w:val="319162CC"/>
    <w:rsid w:val="31981293"/>
    <w:rsid w:val="319EC699"/>
    <w:rsid w:val="31C8E061"/>
    <w:rsid w:val="31DDDDF0"/>
    <w:rsid w:val="320FBCE4"/>
    <w:rsid w:val="323BA750"/>
    <w:rsid w:val="329BF8EC"/>
    <w:rsid w:val="33588C07"/>
    <w:rsid w:val="335C0A1A"/>
    <w:rsid w:val="336864F4"/>
    <w:rsid w:val="337AE98A"/>
    <w:rsid w:val="3391EDBB"/>
    <w:rsid w:val="33CFA746"/>
    <w:rsid w:val="3401B16F"/>
    <w:rsid w:val="34210292"/>
    <w:rsid w:val="344CF3E9"/>
    <w:rsid w:val="345C3C6A"/>
    <w:rsid w:val="347229B9"/>
    <w:rsid w:val="348BC3CA"/>
    <w:rsid w:val="34900C7C"/>
    <w:rsid w:val="34AAFE99"/>
    <w:rsid w:val="34BC2A57"/>
    <w:rsid w:val="34D2980B"/>
    <w:rsid w:val="34DC2559"/>
    <w:rsid w:val="34FAF1A5"/>
    <w:rsid w:val="34FEFD1C"/>
    <w:rsid w:val="354AF322"/>
    <w:rsid w:val="35B6272E"/>
    <w:rsid w:val="35E97992"/>
    <w:rsid w:val="3654415D"/>
    <w:rsid w:val="36583681"/>
    <w:rsid w:val="36788E0F"/>
    <w:rsid w:val="369F8A1D"/>
    <w:rsid w:val="37100927"/>
    <w:rsid w:val="371D4EFA"/>
    <w:rsid w:val="3724883B"/>
    <w:rsid w:val="37325B36"/>
    <w:rsid w:val="3740F719"/>
    <w:rsid w:val="3743C32D"/>
    <w:rsid w:val="375B0F25"/>
    <w:rsid w:val="375ED15D"/>
    <w:rsid w:val="3787971F"/>
    <w:rsid w:val="37C88A24"/>
    <w:rsid w:val="37D81F52"/>
    <w:rsid w:val="37E5D75F"/>
    <w:rsid w:val="38829731"/>
    <w:rsid w:val="38C3493F"/>
    <w:rsid w:val="38CCD4CF"/>
    <w:rsid w:val="39200B9D"/>
    <w:rsid w:val="39716065"/>
    <w:rsid w:val="39A26492"/>
    <w:rsid w:val="39A7C3B7"/>
    <w:rsid w:val="3A0BE54D"/>
    <w:rsid w:val="3A3F4317"/>
    <w:rsid w:val="3A83962E"/>
    <w:rsid w:val="3AAC99A2"/>
    <w:rsid w:val="3AE8B192"/>
    <w:rsid w:val="3B0AD73D"/>
    <w:rsid w:val="3B0ADF3A"/>
    <w:rsid w:val="3B1B41E6"/>
    <w:rsid w:val="3B1CF016"/>
    <w:rsid w:val="3B201E6F"/>
    <w:rsid w:val="3B2F5EDB"/>
    <w:rsid w:val="3BBCFB2B"/>
    <w:rsid w:val="3C0E7826"/>
    <w:rsid w:val="3C1CD7D0"/>
    <w:rsid w:val="3C7D61EE"/>
    <w:rsid w:val="3C8063EE"/>
    <w:rsid w:val="3C839DC5"/>
    <w:rsid w:val="3C89A7A8"/>
    <w:rsid w:val="3CEE9897"/>
    <w:rsid w:val="3CF16C0E"/>
    <w:rsid w:val="3D1CDAF8"/>
    <w:rsid w:val="3D41E712"/>
    <w:rsid w:val="3D986DD5"/>
    <w:rsid w:val="3DD1EFF8"/>
    <w:rsid w:val="3DEF7E59"/>
    <w:rsid w:val="3DF2BD7F"/>
    <w:rsid w:val="3DFD22D7"/>
    <w:rsid w:val="3E551C5F"/>
    <w:rsid w:val="3E619799"/>
    <w:rsid w:val="3EB76DC4"/>
    <w:rsid w:val="3EBABF17"/>
    <w:rsid w:val="3EC52BCE"/>
    <w:rsid w:val="3EF1772F"/>
    <w:rsid w:val="3F73810A"/>
    <w:rsid w:val="3FACD9A5"/>
    <w:rsid w:val="3FDFF308"/>
    <w:rsid w:val="3FE9BF5B"/>
    <w:rsid w:val="3FFD67FA"/>
    <w:rsid w:val="4011E7A1"/>
    <w:rsid w:val="405EF1C7"/>
    <w:rsid w:val="40868C99"/>
    <w:rsid w:val="40B1FD16"/>
    <w:rsid w:val="41569631"/>
    <w:rsid w:val="416052AB"/>
    <w:rsid w:val="419ECB2F"/>
    <w:rsid w:val="41A15A05"/>
    <w:rsid w:val="41E9D53D"/>
    <w:rsid w:val="42118A82"/>
    <w:rsid w:val="424517D8"/>
    <w:rsid w:val="4275472D"/>
    <w:rsid w:val="4296AAF6"/>
    <w:rsid w:val="42AE918E"/>
    <w:rsid w:val="42D2BD4D"/>
    <w:rsid w:val="42E10066"/>
    <w:rsid w:val="42E32D14"/>
    <w:rsid w:val="42F067A9"/>
    <w:rsid w:val="4304E315"/>
    <w:rsid w:val="4354C776"/>
    <w:rsid w:val="435BCB3C"/>
    <w:rsid w:val="438A49BA"/>
    <w:rsid w:val="4399B78E"/>
    <w:rsid w:val="43AAE510"/>
    <w:rsid w:val="44287F8B"/>
    <w:rsid w:val="4478F35C"/>
    <w:rsid w:val="44A23041"/>
    <w:rsid w:val="44A3753D"/>
    <w:rsid w:val="44C22964"/>
    <w:rsid w:val="44C3BC5F"/>
    <w:rsid w:val="44C99146"/>
    <w:rsid w:val="4507F0F6"/>
    <w:rsid w:val="451634B3"/>
    <w:rsid w:val="4578A3E9"/>
    <w:rsid w:val="45B8D86B"/>
    <w:rsid w:val="45C1F398"/>
    <w:rsid w:val="45C2D211"/>
    <w:rsid w:val="45CD3B77"/>
    <w:rsid w:val="45EAF3AE"/>
    <w:rsid w:val="45EF4F28"/>
    <w:rsid w:val="45FA3184"/>
    <w:rsid w:val="4607E326"/>
    <w:rsid w:val="461466AA"/>
    <w:rsid w:val="463EF17F"/>
    <w:rsid w:val="463F087C"/>
    <w:rsid w:val="465F3E1C"/>
    <w:rsid w:val="4679B15B"/>
    <w:rsid w:val="469175AD"/>
    <w:rsid w:val="46A9126B"/>
    <w:rsid w:val="46F31F35"/>
    <w:rsid w:val="471433AB"/>
    <w:rsid w:val="47502702"/>
    <w:rsid w:val="4763941C"/>
    <w:rsid w:val="47723FA7"/>
    <w:rsid w:val="477D9720"/>
    <w:rsid w:val="479C962F"/>
    <w:rsid w:val="47A6D7B7"/>
    <w:rsid w:val="47AB5805"/>
    <w:rsid w:val="480CAFCB"/>
    <w:rsid w:val="48311790"/>
    <w:rsid w:val="483FD7F7"/>
    <w:rsid w:val="48827842"/>
    <w:rsid w:val="489C15B2"/>
    <w:rsid w:val="48A10866"/>
    <w:rsid w:val="48B3696C"/>
    <w:rsid w:val="48B6B31B"/>
    <w:rsid w:val="48F0FC11"/>
    <w:rsid w:val="48F24D68"/>
    <w:rsid w:val="490FD174"/>
    <w:rsid w:val="495FDF69"/>
    <w:rsid w:val="49607525"/>
    <w:rsid w:val="496E4A25"/>
    <w:rsid w:val="49E53351"/>
    <w:rsid w:val="49F0931D"/>
    <w:rsid w:val="4A467E44"/>
    <w:rsid w:val="4A8B4ECA"/>
    <w:rsid w:val="4AD17942"/>
    <w:rsid w:val="4B60E9CD"/>
    <w:rsid w:val="4B8B8901"/>
    <w:rsid w:val="4BB5DE2A"/>
    <w:rsid w:val="4C129AE2"/>
    <w:rsid w:val="4CBEAF92"/>
    <w:rsid w:val="4CF79BF2"/>
    <w:rsid w:val="4D166EEF"/>
    <w:rsid w:val="4D47E8F9"/>
    <w:rsid w:val="4D500C60"/>
    <w:rsid w:val="4D5962AA"/>
    <w:rsid w:val="4D5C05B3"/>
    <w:rsid w:val="4D5CCD75"/>
    <w:rsid w:val="4D67832E"/>
    <w:rsid w:val="4D932DE4"/>
    <w:rsid w:val="4DA4F521"/>
    <w:rsid w:val="4DAF2F04"/>
    <w:rsid w:val="4DC7D9B0"/>
    <w:rsid w:val="4DDBCDDB"/>
    <w:rsid w:val="4E0ED72A"/>
    <w:rsid w:val="4E1DF188"/>
    <w:rsid w:val="4E211EEE"/>
    <w:rsid w:val="4E31927B"/>
    <w:rsid w:val="4E3315AB"/>
    <w:rsid w:val="4E42DBFC"/>
    <w:rsid w:val="4E4D8068"/>
    <w:rsid w:val="4E8DDEC0"/>
    <w:rsid w:val="4E91D24B"/>
    <w:rsid w:val="4E9452F9"/>
    <w:rsid w:val="4E97F3D1"/>
    <w:rsid w:val="4EC903E6"/>
    <w:rsid w:val="4EF60B2E"/>
    <w:rsid w:val="4F3E2266"/>
    <w:rsid w:val="4F87C397"/>
    <w:rsid w:val="4F929999"/>
    <w:rsid w:val="4FA887BF"/>
    <w:rsid w:val="4FB29353"/>
    <w:rsid w:val="50074B7D"/>
    <w:rsid w:val="50308950"/>
    <w:rsid w:val="50493DED"/>
    <w:rsid w:val="5066D018"/>
    <w:rsid w:val="508B98FD"/>
    <w:rsid w:val="508C4379"/>
    <w:rsid w:val="509EF86A"/>
    <w:rsid w:val="50B09D29"/>
    <w:rsid w:val="50B5D59E"/>
    <w:rsid w:val="510BB0FE"/>
    <w:rsid w:val="512AC9F1"/>
    <w:rsid w:val="518A38BC"/>
    <w:rsid w:val="51D30C31"/>
    <w:rsid w:val="520DF9B3"/>
    <w:rsid w:val="5246C1CF"/>
    <w:rsid w:val="5261CE92"/>
    <w:rsid w:val="527F0D34"/>
    <w:rsid w:val="5303C8B7"/>
    <w:rsid w:val="530CF2F1"/>
    <w:rsid w:val="53262722"/>
    <w:rsid w:val="533D9B3A"/>
    <w:rsid w:val="5363BCDE"/>
    <w:rsid w:val="53939B7D"/>
    <w:rsid w:val="53D79576"/>
    <w:rsid w:val="53E1FF1D"/>
    <w:rsid w:val="5405754F"/>
    <w:rsid w:val="5426BB06"/>
    <w:rsid w:val="545355A5"/>
    <w:rsid w:val="54D05EBF"/>
    <w:rsid w:val="5551C2AE"/>
    <w:rsid w:val="5588D20D"/>
    <w:rsid w:val="55AC0352"/>
    <w:rsid w:val="55B320B7"/>
    <w:rsid w:val="55B73238"/>
    <w:rsid w:val="55DB6336"/>
    <w:rsid w:val="5650D3A5"/>
    <w:rsid w:val="56794BEC"/>
    <w:rsid w:val="5696A118"/>
    <w:rsid w:val="569D2027"/>
    <w:rsid w:val="56A5FA49"/>
    <w:rsid w:val="57327FCD"/>
    <w:rsid w:val="576E1C84"/>
    <w:rsid w:val="57C88F14"/>
    <w:rsid w:val="5837CD78"/>
    <w:rsid w:val="587C2E7E"/>
    <w:rsid w:val="5912F20C"/>
    <w:rsid w:val="5948EF26"/>
    <w:rsid w:val="59953C76"/>
    <w:rsid w:val="59CB0658"/>
    <w:rsid w:val="59CD8E4C"/>
    <w:rsid w:val="59F628A7"/>
    <w:rsid w:val="5A093E44"/>
    <w:rsid w:val="5A74B0C5"/>
    <w:rsid w:val="5A806D5E"/>
    <w:rsid w:val="5A8E4205"/>
    <w:rsid w:val="5A902035"/>
    <w:rsid w:val="5AB2D770"/>
    <w:rsid w:val="5ABC9791"/>
    <w:rsid w:val="5AC87A77"/>
    <w:rsid w:val="5ADF977E"/>
    <w:rsid w:val="5B4F0D57"/>
    <w:rsid w:val="5B7B4E7C"/>
    <w:rsid w:val="5BB18CEE"/>
    <w:rsid w:val="5BB691BB"/>
    <w:rsid w:val="5BE96948"/>
    <w:rsid w:val="5BF09195"/>
    <w:rsid w:val="5C203870"/>
    <w:rsid w:val="5C3DB8A9"/>
    <w:rsid w:val="5CBC988B"/>
    <w:rsid w:val="5CC2A5D4"/>
    <w:rsid w:val="5D2E5EC8"/>
    <w:rsid w:val="5D4DCAB8"/>
    <w:rsid w:val="5D54E455"/>
    <w:rsid w:val="5D6DA088"/>
    <w:rsid w:val="5D7ED987"/>
    <w:rsid w:val="5DE70B86"/>
    <w:rsid w:val="5E30BCFB"/>
    <w:rsid w:val="5E35CB0E"/>
    <w:rsid w:val="5E436500"/>
    <w:rsid w:val="5E453D88"/>
    <w:rsid w:val="5E519780"/>
    <w:rsid w:val="5EBFADC7"/>
    <w:rsid w:val="5F97AF2C"/>
    <w:rsid w:val="5FC8849B"/>
    <w:rsid w:val="5FFC0C43"/>
    <w:rsid w:val="6012678C"/>
    <w:rsid w:val="601FB2C7"/>
    <w:rsid w:val="602B27D1"/>
    <w:rsid w:val="6040AE9E"/>
    <w:rsid w:val="604DC33C"/>
    <w:rsid w:val="605CDEC6"/>
    <w:rsid w:val="607080D0"/>
    <w:rsid w:val="607717B9"/>
    <w:rsid w:val="607A9ABC"/>
    <w:rsid w:val="60B50FA4"/>
    <w:rsid w:val="60B77520"/>
    <w:rsid w:val="60CE95CE"/>
    <w:rsid w:val="60F08D6F"/>
    <w:rsid w:val="6179AF69"/>
    <w:rsid w:val="6190840D"/>
    <w:rsid w:val="61C6EE20"/>
    <w:rsid w:val="61DA557B"/>
    <w:rsid w:val="61E5FEBF"/>
    <w:rsid w:val="61ED69D9"/>
    <w:rsid w:val="61F0505D"/>
    <w:rsid w:val="625A59A7"/>
    <w:rsid w:val="62869E87"/>
    <w:rsid w:val="628BB7C5"/>
    <w:rsid w:val="62FA4637"/>
    <w:rsid w:val="62FD78F3"/>
    <w:rsid w:val="62FE9984"/>
    <w:rsid w:val="6304389E"/>
    <w:rsid w:val="6304FCE1"/>
    <w:rsid w:val="632CF79B"/>
    <w:rsid w:val="6353DCEA"/>
    <w:rsid w:val="6382D4F4"/>
    <w:rsid w:val="63A2B636"/>
    <w:rsid w:val="63AAAEA9"/>
    <w:rsid w:val="63C500D4"/>
    <w:rsid w:val="6403FE93"/>
    <w:rsid w:val="6463694E"/>
    <w:rsid w:val="6465AD4E"/>
    <w:rsid w:val="64A339CA"/>
    <w:rsid w:val="64B3C0F8"/>
    <w:rsid w:val="64C4E6DA"/>
    <w:rsid w:val="64DB2028"/>
    <w:rsid w:val="64E95E3C"/>
    <w:rsid w:val="64F6969B"/>
    <w:rsid w:val="6530B5BD"/>
    <w:rsid w:val="653D97F1"/>
    <w:rsid w:val="654AFE93"/>
    <w:rsid w:val="6565AB72"/>
    <w:rsid w:val="65BB1382"/>
    <w:rsid w:val="65BE9B9F"/>
    <w:rsid w:val="65C15252"/>
    <w:rsid w:val="65F608B4"/>
    <w:rsid w:val="664C0F5A"/>
    <w:rsid w:val="664EA9C9"/>
    <w:rsid w:val="667BF51F"/>
    <w:rsid w:val="66805BE6"/>
    <w:rsid w:val="6697228F"/>
    <w:rsid w:val="669C55AE"/>
    <w:rsid w:val="66A4F365"/>
    <w:rsid w:val="66B76331"/>
    <w:rsid w:val="66C2AFF5"/>
    <w:rsid w:val="66C6A474"/>
    <w:rsid w:val="66CFFD55"/>
    <w:rsid w:val="66DD0D2C"/>
    <w:rsid w:val="66DF9626"/>
    <w:rsid w:val="66EFB2F0"/>
    <w:rsid w:val="66FFC8F4"/>
    <w:rsid w:val="6756B0D2"/>
    <w:rsid w:val="6790FD3D"/>
    <w:rsid w:val="67BA55C7"/>
    <w:rsid w:val="67DE3A7A"/>
    <w:rsid w:val="67E45288"/>
    <w:rsid w:val="67EE44E5"/>
    <w:rsid w:val="6808DAEC"/>
    <w:rsid w:val="6839A736"/>
    <w:rsid w:val="689F7485"/>
    <w:rsid w:val="689FF875"/>
    <w:rsid w:val="68CDC2FB"/>
    <w:rsid w:val="6911F4DA"/>
    <w:rsid w:val="6946481A"/>
    <w:rsid w:val="695E6D4F"/>
    <w:rsid w:val="696082BB"/>
    <w:rsid w:val="6970C4C8"/>
    <w:rsid w:val="698866DC"/>
    <w:rsid w:val="698AF3A2"/>
    <w:rsid w:val="698CEA4A"/>
    <w:rsid w:val="69A40268"/>
    <w:rsid w:val="69C196D0"/>
    <w:rsid w:val="6A44BD78"/>
    <w:rsid w:val="6A87A32F"/>
    <w:rsid w:val="6A89CB64"/>
    <w:rsid w:val="6AB43AFC"/>
    <w:rsid w:val="6AD301AA"/>
    <w:rsid w:val="6AECBE72"/>
    <w:rsid w:val="6B21200C"/>
    <w:rsid w:val="6B6FB69C"/>
    <w:rsid w:val="6B76639E"/>
    <w:rsid w:val="6B953131"/>
    <w:rsid w:val="6BBB261D"/>
    <w:rsid w:val="6BBE5B89"/>
    <w:rsid w:val="6BD907F6"/>
    <w:rsid w:val="6BEB81DB"/>
    <w:rsid w:val="6C1816D1"/>
    <w:rsid w:val="6C8A76C4"/>
    <w:rsid w:val="6C92585A"/>
    <w:rsid w:val="6CEB83FB"/>
    <w:rsid w:val="6D14FD45"/>
    <w:rsid w:val="6D23FFD9"/>
    <w:rsid w:val="6D3ED264"/>
    <w:rsid w:val="6D3F5085"/>
    <w:rsid w:val="6D480568"/>
    <w:rsid w:val="6D784DEF"/>
    <w:rsid w:val="6D7D7EF2"/>
    <w:rsid w:val="6DE6CAEC"/>
    <w:rsid w:val="6E116A45"/>
    <w:rsid w:val="6E2C3AD1"/>
    <w:rsid w:val="6E2DD616"/>
    <w:rsid w:val="6E49D12A"/>
    <w:rsid w:val="6E8050E5"/>
    <w:rsid w:val="6E89DD52"/>
    <w:rsid w:val="6EDFF496"/>
    <w:rsid w:val="6EF403FB"/>
    <w:rsid w:val="6F3EC5FE"/>
    <w:rsid w:val="6F68960D"/>
    <w:rsid w:val="6F7B4FFD"/>
    <w:rsid w:val="6FC2876F"/>
    <w:rsid w:val="70042F17"/>
    <w:rsid w:val="706ABE42"/>
    <w:rsid w:val="709347C4"/>
    <w:rsid w:val="709519CE"/>
    <w:rsid w:val="70CFB350"/>
    <w:rsid w:val="7103F43E"/>
    <w:rsid w:val="710EE7F6"/>
    <w:rsid w:val="71308BDA"/>
    <w:rsid w:val="71418138"/>
    <w:rsid w:val="715C245C"/>
    <w:rsid w:val="716FAB35"/>
    <w:rsid w:val="719C7C70"/>
    <w:rsid w:val="71AE4076"/>
    <w:rsid w:val="71BA3599"/>
    <w:rsid w:val="71C87FEA"/>
    <w:rsid w:val="71E69274"/>
    <w:rsid w:val="71EBE737"/>
    <w:rsid w:val="71EFE2F2"/>
    <w:rsid w:val="71F15990"/>
    <w:rsid w:val="71FE2682"/>
    <w:rsid w:val="72231A95"/>
    <w:rsid w:val="72410C44"/>
    <w:rsid w:val="72482C6A"/>
    <w:rsid w:val="725A83AA"/>
    <w:rsid w:val="7266F61B"/>
    <w:rsid w:val="726D0FC4"/>
    <w:rsid w:val="727FA5CD"/>
    <w:rsid w:val="7298B8F7"/>
    <w:rsid w:val="7299C881"/>
    <w:rsid w:val="729F0F2B"/>
    <w:rsid w:val="72AEE612"/>
    <w:rsid w:val="7324C93D"/>
    <w:rsid w:val="732DED87"/>
    <w:rsid w:val="732F420A"/>
    <w:rsid w:val="733C9F02"/>
    <w:rsid w:val="734BDAAA"/>
    <w:rsid w:val="7378C4E5"/>
    <w:rsid w:val="73952313"/>
    <w:rsid w:val="73B32492"/>
    <w:rsid w:val="73B96626"/>
    <w:rsid w:val="73F3EE2E"/>
    <w:rsid w:val="73FACB81"/>
    <w:rsid w:val="743EC58D"/>
    <w:rsid w:val="7447B48B"/>
    <w:rsid w:val="7467E8A1"/>
    <w:rsid w:val="74901F3D"/>
    <w:rsid w:val="74A3DEEF"/>
    <w:rsid w:val="74AF3BCA"/>
    <w:rsid w:val="74B15BEC"/>
    <w:rsid w:val="74B56257"/>
    <w:rsid w:val="74BD634B"/>
    <w:rsid w:val="75108CAF"/>
    <w:rsid w:val="752CE9E1"/>
    <w:rsid w:val="75CADD1E"/>
    <w:rsid w:val="75D165C3"/>
    <w:rsid w:val="762CF097"/>
    <w:rsid w:val="76515B32"/>
    <w:rsid w:val="76B86658"/>
    <w:rsid w:val="76BA2FA4"/>
    <w:rsid w:val="76CC69C5"/>
    <w:rsid w:val="76E03CA5"/>
    <w:rsid w:val="76FA4E28"/>
    <w:rsid w:val="7701825B"/>
    <w:rsid w:val="772191A1"/>
    <w:rsid w:val="774A179B"/>
    <w:rsid w:val="774DFB5E"/>
    <w:rsid w:val="777552E3"/>
    <w:rsid w:val="77948D33"/>
    <w:rsid w:val="77DB2673"/>
    <w:rsid w:val="780C2600"/>
    <w:rsid w:val="7818C0C4"/>
    <w:rsid w:val="782A0EFB"/>
    <w:rsid w:val="7840A20E"/>
    <w:rsid w:val="786AAC99"/>
    <w:rsid w:val="78C75752"/>
    <w:rsid w:val="78CB4A2D"/>
    <w:rsid w:val="78E29EC1"/>
    <w:rsid w:val="78F073C6"/>
    <w:rsid w:val="794E2255"/>
    <w:rsid w:val="798FC788"/>
    <w:rsid w:val="7990C3FA"/>
    <w:rsid w:val="79BBD034"/>
    <w:rsid w:val="79CCF96A"/>
    <w:rsid w:val="79D75256"/>
    <w:rsid w:val="7A050A2B"/>
    <w:rsid w:val="7AC92114"/>
    <w:rsid w:val="7B128EDB"/>
    <w:rsid w:val="7B45F165"/>
    <w:rsid w:val="7B5F916D"/>
    <w:rsid w:val="7B65482C"/>
    <w:rsid w:val="7B673661"/>
    <w:rsid w:val="7B749C9E"/>
    <w:rsid w:val="7B87113B"/>
    <w:rsid w:val="7BB8DA1B"/>
    <w:rsid w:val="7BCC991D"/>
    <w:rsid w:val="7BE4F0BD"/>
    <w:rsid w:val="7C0688A8"/>
    <w:rsid w:val="7C0FC227"/>
    <w:rsid w:val="7CCF53DE"/>
    <w:rsid w:val="7CD8765B"/>
    <w:rsid w:val="7CE1E3E1"/>
    <w:rsid w:val="7D14B1AA"/>
    <w:rsid w:val="7D8ECD14"/>
    <w:rsid w:val="7DC88B25"/>
    <w:rsid w:val="7DF71466"/>
    <w:rsid w:val="7DFFEA6F"/>
    <w:rsid w:val="7E0A9C2B"/>
    <w:rsid w:val="7E0EB6EB"/>
    <w:rsid w:val="7E11B170"/>
    <w:rsid w:val="7E403615"/>
    <w:rsid w:val="7E68BA01"/>
    <w:rsid w:val="7E8CE925"/>
    <w:rsid w:val="7EB2AB6A"/>
    <w:rsid w:val="7EDAB1B4"/>
    <w:rsid w:val="7EDC47F9"/>
    <w:rsid w:val="7EEC23D0"/>
    <w:rsid w:val="7F503B12"/>
    <w:rsid w:val="7F6FA3A3"/>
    <w:rsid w:val="7F7B4154"/>
    <w:rsid w:val="7F926CBF"/>
    <w:rsid w:val="7FCBF43E"/>
    <w:rsid w:val="7FFBF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DAD20"/>
  <w15:docId w15:val="{EBF1F9C8-7C8B-440B-9F5F-D9394039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5E9A"/>
    <w:pPr>
      <w:spacing w:after="240" w:line="240" w:lineRule="auto"/>
      <w:jc w:val="both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rsid w:val="00AD16E0"/>
    <w:pPr>
      <w:keepNext/>
      <w:keepLines/>
      <w:numPr>
        <w:numId w:val="3"/>
      </w:numPr>
      <w:spacing w:before="200" w:after="20" w:line="432" w:lineRule="exact"/>
      <w:jc w:val="left"/>
      <w:outlineLvl w:val="0"/>
    </w:pPr>
    <w:rPr>
      <w:rFonts w:eastAsiaTheme="majorEastAsia" w:cstheme="majorBidi"/>
      <w:bCs/>
      <w:caps/>
      <w:color w:val="3C3D3C"/>
      <w:szCs w:val="52"/>
      <w:u w:val="dotted"/>
    </w:rPr>
  </w:style>
  <w:style w:type="paragraph" w:styleId="Heading2">
    <w:name w:val="heading 2"/>
    <w:basedOn w:val="Normal"/>
    <w:next w:val="Normal"/>
    <w:link w:val="Heading2Char"/>
    <w:uiPriority w:val="9"/>
    <w:unhideWhenUsed/>
    <w:rsid w:val="00C231D5"/>
    <w:pPr>
      <w:keepNext/>
      <w:keepLines/>
      <w:numPr>
        <w:ilvl w:val="1"/>
        <w:numId w:val="2"/>
      </w:numPr>
      <w:spacing w:before="200" w:after="20"/>
      <w:jc w:val="left"/>
      <w:outlineLvl w:val="1"/>
    </w:pPr>
    <w:rPr>
      <w:rFonts w:eastAsiaTheme="majorEastAsia" w:cstheme="majorBidi"/>
      <w:bCs/>
      <w:color w:val="000000" w:themeColor="text1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8E78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enFooterpagina1">
    <w:name w:val="Header en Footer pagina 1"/>
    <w:basedOn w:val="Normal"/>
    <w:link w:val="HeaderenFooterpagina1Char"/>
    <w:qFormat/>
    <w:rsid w:val="00435972"/>
    <w:pPr>
      <w:spacing w:after="0" w:line="280" w:lineRule="exact"/>
      <w:jc w:val="right"/>
    </w:pPr>
    <w:rPr>
      <w:sz w:val="18"/>
    </w:rPr>
  </w:style>
  <w:style w:type="character" w:customStyle="1" w:styleId="HeaderenFooterpagina1Char">
    <w:name w:val="Header en Footer pagina 1 Char"/>
    <w:basedOn w:val="DefaultParagraphFont"/>
    <w:link w:val="HeaderenFooterpagina1"/>
    <w:rsid w:val="00A531FB"/>
    <w:rPr>
      <w:rFonts w:ascii="Calibri" w:hAnsi="Calibri"/>
      <w:sz w:val="18"/>
    </w:rPr>
  </w:style>
  <w:style w:type="paragraph" w:customStyle="1" w:styleId="Bijlage">
    <w:name w:val="Bijlage"/>
    <w:basedOn w:val="HeaderenFooterpagina1"/>
    <w:link w:val="BijlageChar"/>
    <w:rsid w:val="007E659A"/>
    <w:pPr>
      <w:tabs>
        <w:tab w:val="right" w:pos="9921"/>
      </w:tabs>
    </w:pPr>
    <w:rPr>
      <w:sz w:val="32"/>
    </w:rPr>
  </w:style>
  <w:style w:type="character" w:customStyle="1" w:styleId="BijlageChar">
    <w:name w:val="Bijlage Char"/>
    <w:basedOn w:val="HeaderenFooterpagina1Char"/>
    <w:link w:val="Bijlage"/>
    <w:rsid w:val="007E659A"/>
    <w:rPr>
      <w:rFonts w:ascii="Calibri" w:hAnsi="Calibri"/>
      <w:color w:val="000000"/>
      <w:sz w:val="18"/>
    </w:rPr>
  </w:style>
  <w:style w:type="paragraph" w:customStyle="1" w:styleId="Streepjes">
    <w:name w:val="Streepjes"/>
    <w:basedOn w:val="Normal"/>
    <w:qFormat/>
    <w:rsid w:val="00F02DFB"/>
    <w:pPr>
      <w:spacing w:after="160"/>
    </w:pPr>
    <w:rPr>
      <w:rFonts w:cs="Calibri"/>
      <w:color w:val="000000"/>
      <w:sz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D16E0"/>
    <w:rPr>
      <w:rFonts w:ascii="Calibri" w:eastAsiaTheme="majorEastAsia" w:hAnsi="Calibri" w:cstheme="majorBidi"/>
      <w:bCs/>
      <w:caps/>
      <w:color w:val="3C3D3C"/>
      <w:szCs w:val="52"/>
      <w:u w:val="dotted"/>
    </w:rPr>
  </w:style>
  <w:style w:type="character" w:customStyle="1" w:styleId="Heading2Char">
    <w:name w:val="Heading 2 Char"/>
    <w:basedOn w:val="DefaultParagraphFont"/>
    <w:link w:val="Heading2"/>
    <w:uiPriority w:val="9"/>
    <w:rsid w:val="00C231D5"/>
    <w:rPr>
      <w:rFonts w:ascii="Calibri" w:eastAsiaTheme="majorEastAsia" w:hAnsi="Calibri" w:cstheme="majorBidi"/>
      <w:bCs/>
      <w:color w:val="000000" w:themeColor="text1"/>
      <w:szCs w:val="32"/>
      <w:u w:val="single"/>
    </w:rPr>
  </w:style>
  <w:style w:type="paragraph" w:styleId="ListBullet">
    <w:name w:val="List Bullet"/>
    <w:basedOn w:val="Normal"/>
    <w:uiPriority w:val="99"/>
    <w:unhideWhenUsed/>
    <w:qFormat/>
    <w:rsid w:val="00AB7FAD"/>
    <w:pPr>
      <w:numPr>
        <w:numId w:val="5"/>
      </w:numPr>
      <w:ind w:left="284" w:hanging="284"/>
      <w:jc w:val="left"/>
    </w:pPr>
    <w:rPr>
      <w:szCs w:val="20"/>
    </w:rPr>
  </w:style>
  <w:style w:type="paragraph" w:styleId="ListBullet2">
    <w:name w:val="List Bullet 2"/>
    <w:basedOn w:val="Normal"/>
    <w:uiPriority w:val="99"/>
    <w:unhideWhenUsed/>
    <w:qFormat/>
    <w:rsid w:val="00AB7FAD"/>
    <w:pPr>
      <w:numPr>
        <w:numId w:val="7"/>
      </w:numPr>
      <w:ind w:left="568" w:hanging="284"/>
      <w:jc w:val="left"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4F2ADF"/>
    <w:pPr>
      <w:spacing w:after="18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4F2ADF"/>
    <w:rPr>
      <w:rFonts w:ascii="Calibri" w:hAnsi="Calibri"/>
      <w:sz w:val="18"/>
      <w:szCs w:val="20"/>
    </w:rPr>
  </w:style>
  <w:style w:type="paragraph" w:customStyle="1" w:styleId="Lijstnummering2VEA">
    <w:name w:val="Lijstnummering 2 VEA"/>
    <w:basedOn w:val="ListBullet2"/>
    <w:qFormat/>
    <w:rsid w:val="00F02DFB"/>
    <w:pPr>
      <w:numPr>
        <w:numId w:val="8"/>
      </w:numPr>
    </w:pPr>
  </w:style>
  <w:style w:type="paragraph" w:customStyle="1" w:styleId="LijstnummeringVEA">
    <w:name w:val="Lijstnummering VEA"/>
    <w:basedOn w:val="ListBullet"/>
    <w:qFormat/>
    <w:rsid w:val="00F02DFB"/>
    <w:pPr>
      <w:numPr>
        <w:numId w:val="9"/>
      </w:numPr>
      <w:ind w:left="284" w:hanging="284"/>
    </w:pPr>
  </w:style>
  <w:style w:type="paragraph" w:customStyle="1" w:styleId="Tabelinhoud">
    <w:name w:val="Tabel inhoud"/>
    <w:basedOn w:val="Normal"/>
    <w:qFormat/>
    <w:rsid w:val="006368A0"/>
    <w:pPr>
      <w:spacing w:after="0"/>
      <w:jc w:val="left"/>
    </w:pPr>
    <w:rPr>
      <w:bCs/>
      <w:szCs w:val="17"/>
    </w:rPr>
  </w:style>
  <w:style w:type="paragraph" w:customStyle="1" w:styleId="Tabelinhoud2">
    <w:name w:val="Tabel inhoud 2"/>
    <w:basedOn w:val="Tabelinhoud"/>
    <w:qFormat/>
    <w:rsid w:val="00C422E6"/>
    <w:pPr>
      <w:jc w:val="right"/>
    </w:pPr>
  </w:style>
  <w:style w:type="paragraph" w:styleId="Footer">
    <w:name w:val="footer"/>
    <w:basedOn w:val="Normal"/>
    <w:link w:val="FooterChar"/>
    <w:uiPriority w:val="99"/>
    <w:unhideWhenUsed/>
    <w:qFormat/>
    <w:rsid w:val="001775A9"/>
    <w:pPr>
      <w:tabs>
        <w:tab w:val="right" w:pos="9923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1775A9"/>
    <w:rPr>
      <w:rFonts w:ascii="Calibri" w:hAnsi="Calibri"/>
      <w:sz w:val="18"/>
    </w:rPr>
  </w:style>
  <w:style w:type="paragraph" w:styleId="Caption">
    <w:name w:val="caption"/>
    <w:basedOn w:val="Normal"/>
    <w:next w:val="Normal"/>
    <w:uiPriority w:val="35"/>
    <w:unhideWhenUsed/>
    <w:rsid w:val="00C231D5"/>
    <w:pPr>
      <w:spacing w:before="120" w:after="200"/>
      <w:jc w:val="left"/>
    </w:pPr>
    <w:rPr>
      <w:bCs/>
      <w:color w:val="000000"/>
      <w:sz w:val="18"/>
      <w:szCs w:val="18"/>
    </w:rPr>
  </w:style>
  <w:style w:type="table" w:styleId="TableGrid">
    <w:name w:val="Table Grid"/>
    <w:basedOn w:val="TableNormal"/>
    <w:rsid w:val="009F0782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9F0782"/>
    <w:rPr>
      <w:vertAlign w:val="superscript"/>
    </w:rPr>
  </w:style>
  <w:style w:type="table" w:customStyle="1" w:styleId="Rastertabel41">
    <w:name w:val="Rastertabel 41"/>
    <w:basedOn w:val="TableNormal"/>
    <w:uiPriority w:val="49"/>
    <w:rsid w:val="009F0782"/>
    <w:pPr>
      <w:spacing w:after="0" w:line="240" w:lineRule="auto"/>
      <w:jc w:val="center"/>
    </w:pPr>
    <w:rPr>
      <w:rFonts w:ascii="Flanders Art Serif" w:hAnsi="Flanders Art Serif"/>
      <w:lang w:val="en-GB"/>
    </w:rPr>
    <w:tblPr>
      <w:tblStyleRowBandSize w:val="1"/>
      <w:tblStyleColBandSize w:val="1"/>
      <w:tblBorders>
        <w:bottom w:val="single" w:sz="4" w:space="0" w:color="666666" w:themeColor="text1" w:themeTint="99"/>
        <w:insideV w:val="single" w:sz="4" w:space="0" w:color="666666" w:themeColor="text1" w:themeTint="99"/>
      </w:tblBorders>
    </w:tblPr>
    <w:tcPr>
      <w:shd w:val="clear" w:color="auto" w:fill="auto"/>
      <w:vAlign w:val="center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itelagenda">
    <w:name w:val="Titel agenda"/>
    <w:basedOn w:val="Normal"/>
    <w:qFormat/>
    <w:rsid w:val="00C422E6"/>
    <w:pPr>
      <w:spacing w:before="200" w:line="400" w:lineRule="exact"/>
      <w:jc w:val="left"/>
    </w:pPr>
    <w:rPr>
      <w:caps/>
      <w:sz w:val="40"/>
    </w:rPr>
  </w:style>
  <w:style w:type="paragraph" w:styleId="Header">
    <w:name w:val="header"/>
    <w:basedOn w:val="Normal"/>
    <w:link w:val="HeaderChar"/>
    <w:unhideWhenUsed/>
    <w:rsid w:val="00435972"/>
    <w:pPr>
      <w:tabs>
        <w:tab w:val="center" w:pos="4536"/>
        <w:tab w:val="right" w:pos="9072"/>
      </w:tabs>
      <w:spacing w:after="0" w:line="280" w:lineRule="exact"/>
    </w:pPr>
  </w:style>
  <w:style w:type="character" w:customStyle="1" w:styleId="HeaderChar">
    <w:name w:val="Header Char"/>
    <w:basedOn w:val="DefaultParagraphFont"/>
    <w:link w:val="Header"/>
    <w:rsid w:val="009F0782"/>
    <w:rPr>
      <w:rFonts w:ascii="Calibri" w:hAnsi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F078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78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8E78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PageNumber">
    <w:name w:val="page number"/>
    <w:basedOn w:val="DefaultParagraphFont"/>
    <w:rsid w:val="00C422E6"/>
  </w:style>
  <w:style w:type="paragraph" w:customStyle="1" w:styleId="Adres">
    <w:name w:val="Adres"/>
    <w:uiPriority w:val="5"/>
    <w:qFormat/>
    <w:rsid w:val="009B288B"/>
    <w:pPr>
      <w:framePr w:hSpace="142" w:wrap="around" w:vAnchor="page" w:hAnchor="page" w:x="6096" w:y="2212"/>
      <w:spacing w:after="0" w:line="270" w:lineRule="exact"/>
      <w:contextualSpacing/>
      <w:suppressOverlap/>
    </w:pPr>
    <w:rPr>
      <w:rFonts w:ascii="Calibri" w:eastAsia="Times New Roman" w:hAnsi="Calibri" w:cs="Times New Roman"/>
      <w:lang w:val="fr-BE" w:eastAsia="nl-BE"/>
    </w:rPr>
  </w:style>
  <w:style w:type="paragraph" w:styleId="ListBullet3">
    <w:name w:val="List Bullet 3"/>
    <w:basedOn w:val="Normal"/>
    <w:uiPriority w:val="99"/>
    <w:semiHidden/>
    <w:unhideWhenUsed/>
    <w:rsid w:val="00CA3C1D"/>
    <w:pPr>
      <w:numPr>
        <w:numId w:val="11"/>
      </w:numPr>
    </w:pPr>
  </w:style>
  <w:style w:type="paragraph" w:styleId="ListBullet4">
    <w:name w:val="List Bullet 4"/>
    <w:basedOn w:val="Normal"/>
    <w:uiPriority w:val="99"/>
    <w:semiHidden/>
    <w:unhideWhenUsed/>
    <w:rsid w:val="00CA3C1D"/>
    <w:pPr>
      <w:numPr>
        <w:numId w:val="12"/>
      </w:numPr>
    </w:pPr>
  </w:style>
  <w:style w:type="paragraph" w:styleId="ListBullet5">
    <w:name w:val="List Bullet 5"/>
    <w:basedOn w:val="Normal"/>
    <w:uiPriority w:val="99"/>
    <w:semiHidden/>
    <w:unhideWhenUsed/>
    <w:rsid w:val="00CA3C1D"/>
    <w:pPr>
      <w:numPr>
        <w:numId w:val="13"/>
      </w:numPr>
    </w:pPr>
  </w:style>
  <w:style w:type="paragraph" w:styleId="ListNumber">
    <w:name w:val="List Number"/>
    <w:basedOn w:val="ListParagraph"/>
    <w:uiPriority w:val="99"/>
    <w:unhideWhenUsed/>
    <w:qFormat/>
    <w:rsid w:val="00CA3C1D"/>
    <w:pPr>
      <w:numPr>
        <w:numId w:val="14"/>
      </w:numPr>
      <w:tabs>
        <w:tab w:val="num" w:pos="360"/>
      </w:tabs>
      <w:ind w:left="284" w:hanging="284"/>
      <w:jc w:val="left"/>
    </w:pPr>
  </w:style>
  <w:style w:type="paragraph" w:styleId="ListNumber2">
    <w:name w:val="List Number 2"/>
    <w:basedOn w:val="ListParagraph"/>
    <w:uiPriority w:val="99"/>
    <w:unhideWhenUsed/>
    <w:qFormat/>
    <w:rsid w:val="00CA3C1D"/>
    <w:pPr>
      <w:numPr>
        <w:numId w:val="15"/>
      </w:numPr>
      <w:tabs>
        <w:tab w:val="num" w:pos="360"/>
      </w:tabs>
      <w:ind w:left="568" w:hanging="284"/>
      <w:jc w:val="left"/>
    </w:pPr>
  </w:style>
  <w:style w:type="paragraph" w:styleId="ListNumber3">
    <w:name w:val="List Number 3"/>
    <w:basedOn w:val="ListParagraph"/>
    <w:uiPriority w:val="99"/>
    <w:unhideWhenUsed/>
    <w:qFormat/>
    <w:rsid w:val="00CA3C1D"/>
    <w:pPr>
      <w:numPr>
        <w:numId w:val="16"/>
      </w:numPr>
      <w:tabs>
        <w:tab w:val="num" w:pos="360"/>
      </w:tabs>
      <w:ind w:left="851" w:hanging="284"/>
      <w:jc w:val="left"/>
    </w:pPr>
  </w:style>
  <w:style w:type="paragraph" w:styleId="ListNumber4">
    <w:name w:val="List Number 4"/>
    <w:basedOn w:val="ListParagraph"/>
    <w:uiPriority w:val="99"/>
    <w:unhideWhenUsed/>
    <w:qFormat/>
    <w:rsid w:val="00CA3C1D"/>
    <w:pPr>
      <w:keepNext/>
      <w:keepLines/>
      <w:tabs>
        <w:tab w:val="num" w:pos="360"/>
      </w:tabs>
      <w:spacing w:before="200" w:after="20"/>
      <w:ind w:left="1135" w:hanging="284"/>
      <w:jc w:val="left"/>
      <w:outlineLvl w:val="1"/>
    </w:pPr>
  </w:style>
  <w:style w:type="paragraph" w:styleId="ListNumber5">
    <w:name w:val="List Number 5"/>
    <w:basedOn w:val="ListParagraph"/>
    <w:uiPriority w:val="99"/>
    <w:unhideWhenUsed/>
    <w:qFormat/>
    <w:rsid w:val="00CA3C1D"/>
    <w:pPr>
      <w:numPr>
        <w:numId w:val="18"/>
      </w:numPr>
      <w:tabs>
        <w:tab w:val="num" w:pos="360"/>
      </w:tabs>
      <w:ind w:left="1418" w:hanging="284"/>
      <w:jc w:val="left"/>
    </w:pPr>
  </w:style>
  <w:style w:type="paragraph" w:styleId="ListParagraph">
    <w:name w:val="List Paragraph"/>
    <w:basedOn w:val="Normal"/>
    <w:uiPriority w:val="34"/>
    <w:qFormat/>
    <w:rsid w:val="0053387A"/>
    <w:pPr>
      <w:spacing w:after="60"/>
      <w:ind w:left="720"/>
    </w:pPr>
  </w:style>
  <w:style w:type="character" w:styleId="CommentReference">
    <w:name w:val="annotation reference"/>
    <w:basedOn w:val="DefaultParagraphFont"/>
    <w:uiPriority w:val="99"/>
    <w:semiHidden/>
    <w:rsid w:val="00B828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8285D"/>
    <w:pPr>
      <w:jc w:val="left"/>
    </w:pPr>
    <w:rPr>
      <w:rFonts w:ascii="Arial" w:eastAsia="Times New Roman" w:hAnsi="Arial" w:cs="Times New Roman"/>
      <w:sz w:val="20"/>
      <w:szCs w:val="20"/>
      <w:lang w:val="nl-NL" w:eastAsia="nl-N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8285D"/>
    <w:rPr>
      <w:rFonts w:ascii="Arial" w:eastAsia="Times New Roman" w:hAnsi="Arial" w:cs="Times New Roman"/>
      <w:sz w:val="20"/>
      <w:szCs w:val="20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2C70"/>
    <w:pPr>
      <w:contextualSpacing/>
      <w:jc w:val="both"/>
    </w:pPr>
    <w:rPr>
      <w:rFonts w:ascii="Calibri" w:eastAsiaTheme="minorHAnsi" w:hAnsi="Calibri" w:cstheme="minorBidi"/>
      <w:b/>
      <w:bCs/>
      <w:color w:val="1D1B11" w:themeColor="background2" w:themeShade="1A"/>
      <w:lang w:val="nl-BE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2C70"/>
    <w:rPr>
      <w:rFonts w:ascii="Calibri" w:eastAsia="Times New Roman" w:hAnsi="Calibri" w:cs="Times New Roman"/>
      <w:b/>
      <w:bCs/>
      <w:color w:val="1D1B11" w:themeColor="background2" w:themeShade="1A"/>
      <w:sz w:val="20"/>
      <w:szCs w:val="20"/>
      <w:lang w:val="nl-NL" w:eastAsia="nl-NL"/>
    </w:rPr>
  </w:style>
  <w:style w:type="character" w:styleId="Hyperlink">
    <w:name w:val="Hyperlink"/>
    <w:basedOn w:val="DefaultParagraphFont"/>
    <w:uiPriority w:val="99"/>
    <w:unhideWhenUsed/>
    <w:rsid w:val="00281BC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BC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56D97"/>
    <w:pPr>
      <w:spacing w:after="0" w:line="240" w:lineRule="auto"/>
    </w:pPr>
    <w:rPr>
      <w:rFonts w:ascii="Calibri" w:hAnsi="Calibri"/>
      <w:color w:val="1D1B11" w:themeColor="background2" w:themeShade="1A"/>
    </w:rPr>
  </w:style>
  <w:style w:type="character" w:customStyle="1" w:styleId="cf01">
    <w:name w:val="cf01"/>
    <w:basedOn w:val="DefaultParagraphFont"/>
    <w:rsid w:val="00674E82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61564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2C1B91"/>
  </w:style>
  <w:style w:type="character" w:customStyle="1" w:styleId="eop">
    <w:name w:val="eop"/>
    <w:basedOn w:val="DefaultParagraphFont"/>
    <w:rsid w:val="002C1B91"/>
  </w:style>
  <w:style w:type="paragraph" w:styleId="NormalWeb">
    <w:name w:val="Normal (Web)"/>
    <w:basedOn w:val="Normal"/>
    <w:uiPriority w:val="99"/>
    <w:unhideWhenUsed/>
    <w:rsid w:val="0057676E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Ondertitelvet">
    <w:name w:val="Ondertitel vet"/>
    <w:basedOn w:val="Normal"/>
    <w:link w:val="OndertitelvetChar"/>
    <w:qFormat/>
    <w:rsid w:val="00383971"/>
    <w:pPr>
      <w:spacing w:after="60"/>
      <w:jc w:val="left"/>
    </w:pPr>
    <w:rPr>
      <w:b/>
    </w:rPr>
  </w:style>
  <w:style w:type="character" w:customStyle="1" w:styleId="OndertitelvetChar">
    <w:name w:val="Ondertitel vet Char"/>
    <w:basedOn w:val="DefaultParagraphFont"/>
    <w:link w:val="Ondertitelvet"/>
    <w:rsid w:val="00383971"/>
    <w:rPr>
      <w:rFonts w:ascii="Calibri" w:hAnsi="Calibri"/>
      <w:b/>
    </w:rPr>
  </w:style>
  <w:style w:type="paragraph" w:customStyle="1" w:styleId="Handtekening">
    <w:name w:val="Handtekening"/>
    <w:basedOn w:val="Normal"/>
    <w:qFormat/>
    <w:rsid w:val="0053387A"/>
    <w:pPr>
      <w:keepNext/>
      <w:keepLines/>
      <w:spacing w:after="0"/>
    </w:pPr>
    <w:rPr>
      <w:lang w:val="en-US"/>
    </w:rPr>
  </w:style>
  <w:style w:type="paragraph" w:customStyle="1" w:styleId="TA3pt">
    <w:name w:val="TA 3 pt"/>
    <w:basedOn w:val="Normal"/>
    <w:qFormat/>
    <w:rsid w:val="0086683E"/>
    <w:pPr>
      <w:spacing w:after="60"/>
      <w:ind w:left="284"/>
      <w:jc w:val="left"/>
    </w:pPr>
    <w:rPr>
      <w:u w:val="single"/>
    </w:rPr>
  </w:style>
  <w:style w:type="paragraph" w:customStyle="1" w:styleId="TA0pt">
    <w:name w:val="TA 0 pt"/>
    <w:basedOn w:val="TA3pt"/>
    <w:qFormat/>
    <w:rsid w:val="0086683E"/>
    <w:pPr>
      <w:spacing w:after="0"/>
    </w:pPr>
    <w:rPr>
      <w:u w:val="none"/>
    </w:rPr>
  </w:style>
  <w:style w:type="paragraph" w:customStyle="1" w:styleId="TA12pt">
    <w:name w:val="TA 12 pt"/>
    <w:basedOn w:val="TA0pt"/>
    <w:qFormat/>
    <w:rsid w:val="006E2F81"/>
    <w:pPr>
      <w:spacing w:after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footer" Target="footer1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2.xml"/><Relationship Id="rId22" Type="http://schemas.openxmlformats.org/officeDocument/2006/relationships/glossaryDocument" Target="glossary/document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Standaarden,%20Handigheden%20en%20Varia\Huisstijl%20VEA%20-%20Vlaanderen%20is%20energie\sjablonen\originele-sjablonen-DOCX\BRIEF-VEA-Brussel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999A6F060B4C39B7A4C3BAD6B88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61AC46-4675-4455-9C19-02EE2F914DF9}"/>
      </w:docPartPr>
      <w:docPartBody>
        <w:p w:rsidR="005E4154" w:rsidRDefault="00085BAD">
          <w:r>
            <w:t xml:space="preserve">     </w:t>
          </w:r>
        </w:p>
      </w:docPartBody>
    </w:docPart>
    <w:docPart>
      <w:docPartPr>
        <w:name w:val="01C631502849436DB50F695D70F6DF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D8CDBD-DEF3-4868-89F7-4193D2AEE5C3}"/>
      </w:docPartPr>
      <w:docPartBody>
        <w:p w:rsidR="005E4154" w:rsidRDefault="00085BAD">
          <w:r>
            <w:t xml:space="preserve">     </w:t>
          </w:r>
        </w:p>
      </w:docPartBody>
    </w:docPart>
    <w:docPart>
      <w:docPartPr>
        <w:name w:val="2C29350D7B254F4E8D01BD21CA99B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93852C-DC4E-4E62-A702-829F915B9DD9}"/>
      </w:docPartPr>
      <w:docPartBody>
        <w:p w:rsidR="005E4154" w:rsidRDefault="00085BAD">
          <w:r>
            <w:t xml:space="preserve">     </w:t>
          </w:r>
        </w:p>
      </w:docPartBody>
    </w:docPart>
    <w:docPart>
      <w:docPartPr>
        <w:name w:val="FAAC8A17C19C44FAB0EE8DF96E086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FBC3C-61B8-44E3-AD0C-9452D74B2C0A}"/>
      </w:docPartPr>
      <w:docPartBody>
        <w:p w:rsidR="005E4154" w:rsidRDefault="00085BAD">
          <w: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landers Art Serif">
    <w:altName w:val="Arial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BAD"/>
    <w:rsid w:val="0001263D"/>
    <w:rsid w:val="00085BAD"/>
    <w:rsid w:val="00086A74"/>
    <w:rsid w:val="000F7455"/>
    <w:rsid w:val="0010028F"/>
    <w:rsid w:val="001716E5"/>
    <w:rsid w:val="001A3091"/>
    <w:rsid w:val="001C32AA"/>
    <w:rsid w:val="002816AF"/>
    <w:rsid w:val="002A39EE"/>
    <w:rsid w:val="002D7737"/>
    <w:rsid w:val="002E4AA2"/>
    <w:rsid w:val="00353BCD"/>
    <w:rsid w:val="003542C1"/>
    <w:rsid w:val="003771F7"/>
    <w:rsid w:val="003D3869"/>
    <w:rsid w:val="003E04CB"/>
    <w:rsid w:val="003E0C55"/>
    <w:rsid w:val="004211AF"/>
    <w:rsid w:val="004451ED"/>
    <w:rsid w:val="005538D8"/>
    <w:rsid w:val="00572720"/>
    <w:rsid w:val="005D266C"/>
    <w:rsid w:val="005D4A27"/>
    <w:rsid w:val="005E4154"/>
    <w:rsid w:val="00627BFB"/>
    <w:rsid w:val="006B7FD0"/>
    <w:rsid w:val="00712D3F"/>
    <w:rsid w:val="0071358C"/>
    <w:rsid w:val="00721AD9"/>
    <w:rsid w:val="007502E6"/>
    <w:rsid w:val="00757757"/>
    <w:rsid w:val="0076372A"/>
    <w:rsid w:val="00832671"/>
    <w:rsid w:val="00843AD4"/>
    <w:rsid w:val="009111FB"/>
    <w:rsid w:val="00962A37"/>
    <w:rsid w:val="00996330"/>
    <w:rsid w:val="009D42FA"/>
    <w:rsid w:val="00A170BA"/>
    <w:rsid w:val="00AE77DF"/>
    <w:rsid w:val="00B33074"/>
    <w:rsid w:val="00B7247E"/>
    <w:rsid w:val="00BF276A"/>
    <w:rsid w:val="00C122D7"/>
    <w:rsid w:val="00C30C9B"/>
    <w:rsid w:val="00C77CBD"/>
    <w:rsid w:val="00CC753A"/>
    <w:rsid w:val="00D20C13"/>
    <w:rsid w:val="00DC6B0E"/>
    <w:rsid w:val="00DF1B57"/>
    <w:rsid w:val="00EA38FC"/>
    <w:rsid w:val="00EB49B3"/>
    <w:rsid w:val="00EC10B4"/>
    <w:rsid w:val="00EE4B71"/>
    <w:rsid w:val="00F32D42"/>
    <w:rsid w:val="00FA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5BAD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302970D5923B419B587B6C21BA3A33" ma:contentTypeVersion="10" ma:contentTypeDescription="Een nieuw document maken." ma:contentTypeScope="" ma:versionID="7acc90102b7535b66efa0b21ba312338">
  <xsd:schema xmlns:xsd="http://www.w3.org/2001/XMLSchema" xmlns:xs="http://www.w3.org/2001/XMLSchema" xmlns:p="http://schemas.microsoft.com/office/2006/metadata/properties" xmlns:ns2="f765f50e-9c3c-4565-a608-fe6a2a805f6c" xmlns:ns3="d268c2d3-059a-4c6b-81bc-55eb1984691d" xmlns:ns4="9a9ec0f0-7796-43d0-ac1f-4c8c46ee0bd1" targetNamespace="http://schemas.microsoft.com/office/2006/metadata/properties" ma:root="true" ma:fieldsID="4361b9bdcb13251b11d38007b2f8623b" ns2:_="" ns3:_="" ns4:_="">
    <xsd:import namespace="f765f50e-9c3c-4565-a608-fe6a2a805f6c"/>
    <xsd:import namespace="d268c2d3-059a-4c6b-81bc-55eb1984691d"/>
    <xsd:import namespace="9a9ec0f0-7796-43d0-ac1f-4c8c46ee0bd1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Teondertekenendoor" minOccurs="0"/>
                <xsd:element ref="ns3:c07c7de9dc1743679da7715c85d2de67" minOccurs="0"/>
                <xsd:element ref="ns4:TaxCatchAll" minOccurs="0"/>
                <xsd:element ref="ns3:Ondertekenstatus" minOccurs="0"/>
                <xsd:element ref="ns3:Sjablo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5f50e-9c3c-4565-a608-fe6a2a805f6c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Waarde van de document-id" ma:description="De waarde van de document-id die aan dit item is toegewezen." ma:internalName="_dlc_DocId" ma:readOnly="true">
      <xsd:simpleType>
        <xsd:restriction base="dms:Text"/>
      </xsd:simpleType>
    </xsd:element>
    <xsd:element name="_dlc_DocIdUrl" ma:index="9" nillable="true" ma:displayName="Document-id" ma:description="Permanente koppeling naar di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blijven behouden" ma:description="Id behouden tijdens toevoegen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8c2d3-059a-4c6b-81bc-55eb198469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eondertekenendoor" ma:index="15" nillable="true" ma:displayName="Te ondertekenen door" ma:format="Dropdown" ma:list="UserInfo" ma:SharePointGroup="0" ma:internalName="Teondertekenendo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07c7de9dc1743679da7715c85d2de67" ma:index="17" nillable="true" ma:taxonomy="true" ma:internalName="c07c7de9dc1743679da7715c85d2de67" ma:taxonomyFieldName="Automatisering" ma:displayName="Automatisering" ma:default="" ma:fieldId="{c07c7de9-dc17-4367-9da7-715c85d2de67}" ma:sspId="49ca8161-7180-459b-a0ef-1a71cf6ffea5" ma:termSetId="270f3ff3-ef7b-4bbb-b65b-fa0990931f91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ndertekenstatus" ma:index="19" nillable="true" ma:displayName="Ondertekenstatus" ma:format="Dropdown" ma:internalName="Ondertekenstatus">
      <xsd:simpleType>
        <xsd:restriction base="dms:Choice">
          <xsd:enumeration value="Aan te vragen"/>
          <xsd:enumeration value="Aangevraagd"/>
          <xsd:enumeration value="Ondertekend"/>
          <xsd:enumeration value="Fout"/>
        </xsd:restriction>
      </xsd:simpleType>
    </xsd:element>
    <xsd:element name="Sjabloon" ma:index="20" nillable="true" ma:displayName="Sjabloon" ma:format="Dropdown" ma:list="d268c2d3-059a-4c6b-81bc-55eb1984691d" ma:internalName="Sjabloon" ma:showField="Title">
      <xsd:simpleType>
        <xsd:restriction base="dms:Lookup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9ec0f0-7796-43d0-ac1f-4c8c46ee0b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49d7055-d744-4e04-b66a-64ad1152db61}" ma:internalName="TaxCatchAll" ma:showField="CatchAllData" ma:web="f765f50e-9c3c-4565-a608-fe6a2a805f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f765f50e-9c3c-4565-a608-fe6a2a805f6c">3AQ4NF5QHNVE-1513307273-689</_dlc_DocId>
    <_dlc_DocIdUrl xmlns="f765f50e-9c3c-4565-a608-fe6a2a805f6c">
      <Url>https://vlaamseoverheid.sharepoint.com/sites/veka-test/int/_layouts/15/DocIdRedir.aspx?ID=3AQ4NF5QHNVE-1513307273-689</Url>
      <Description>3AQ4NF5QHNVE-1513307273-689</Description>
    </_dlc_DocIdUrl>
    <Sjabloon xmlns="d268c2d3-059a-4c6b-81bc-55eb1984691d" xsi:nil="true"/>
    <Teondertekenendoor xmlns="d268c2d3-059a-4c6b-81bc-55eb1984691d">
      <UserInfo>
        <DisplayName/>
        <AccountId xsi:nil="true"/>
        <AccountType/>
      </UserInfo>
    </Teondertekenendoor>
    <Ondertekenstatus xmlns="d268c2d3-059a-4c6b-81bc-55eb1984691d" xsi:nil="true"/>
    <TaxCatchAll xmlns="9a9ec0f0-7796-43d0-ac1f-4c8c46ee0bd1" xsi:nil="true"/>
    <c07c7de9dc1743679da7715c85d2de67 xmlns="d268c2d3-059a-4c6b-81bc-55eb1984691d">
      <Terms xmlns="http://schemas.microsoft.com/office/infopath/2007/PartnerControls"/>
    </c07c7de9dc1743679da7715c85d2de67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D09EFD-6139-4A4E-A9C8-9661026346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FB3EEF-AFF5-45BF-91D8-543AFDB39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65f50e-9c3c-4565-a608-fe6a2a805f6c"/>
    <ds:schemaRef ds:uri="d268c2d3-059a-4c6b-81bc-55eb1984691d"/>
    <ds:schemaRef ds:uri="9a9ec0f0-7796-43d0-ac1f-4c8c46ee0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D6017BF-DAD4-4370-9CC7-6FF1110F354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80FF1A2-80CE-40E2-ABA1-BB694A1EBC38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EDBEF09-B16D-422A-AB3B-58D59ADC9AD8}">
  <ds:schemaRefs>
    <ds:schemaRef ds:uri="http://schemas.microsoft.com/office/2006/metadata/properties"/>
    <ds:schemaRef ds:uri="http://schemas.microsoft.com/office/infopath/2007/PartnerControls"/>
    <ds:schemaRef ds:uri="f765f50e-9c3c-4565-a608-fe6a2a805f6c"/>
    <ds:schemaRef ds:uri="d268c2d3-059a-4c6b-81bc-55eb1984691d"/>
    <ds:schemaRef ds:uri="9a9ec0f0-7796-43d0-ac1f-4c8c46ee0bd1"/>
  </ds:schemaRefs>
</ds:datastoreItem>
</file>

<file path=docMetadata/LabelInfo.xml><?xml version="1.0" encoding="utf-8"?>
<clbl:labelList xmlns:clbl="http://schemas.microsoft.com/office/2020/mipLabelMetadata">
  <clbl:label id="{0c0338a6-9561-4ee8-b8d6-4e89cbd520a0}" enabled="0" method="" siteId="{0c0338a6-9561-4ee8-b8d6-4e89cbd520a0}" removed="1"/>
  <clbl:label id="{6c9bfeca-8902-4dc7-9862-34cfbaed67d0}" enabled="1" method="Standard" siteId="{42151053-0193-47aa-9e81-effd81f772c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BRIEF-VEA-Brussel.dotx</Template>
  <TotalTime>0</TotalTime>
  <Pages>1</Pages>
  <Words>58</Words>
  <Characters>334</Characters>
  <Application>Microsoft Office Word</Application>
  <DocSecurity>0</DocSecurity>
  <Lines>2</Lines>
  <Paragraphs>1</Paragraphs>
  <ScaleCrop>false</ScaleCrop>
  <Company>Vlaamse Overheid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Triest, Kristien</dc:creator>
  <cp:keywords/>
  <cp:lastModifiedBy>Servaas Phlips</cp:lastModifiedBy>
  <cp:revision>47</cp:revision>
  <cp:lastPrinted>2020-01-23T16:23:00Z</cp:lastPrinted>
  <dcterms:created xsi:type="dcterms:W3CDTF">2025-09-18T13:44:00Z</dcterms:created>
  <dcterms:modified xsi:type="dcterms:W3CDTF">2025-11-20T16:17:00Z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0x0101002F302970D5923B419B587B6C21BA3A33</vt:lpwstr>
  </property>
  <property fmtid="{D5CDD505-2E9C-101B-9397-08002B2CF9AE}" pid="3" name="_dlc_DocIdItemGuid">
    <vt:lpwstr>5487aeb4-a697-44ad-bfa6-976528db2794</vt:lpwstr>
  </property>
  <property fmtid="{D5CDD505-2E9C-101B-9397-08002B2CF9AE}" pid="4" name="Automatisering">
    <vt:lpwstr/>
  </property>
</Properties>
</file>